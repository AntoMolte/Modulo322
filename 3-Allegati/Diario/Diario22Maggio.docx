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D0AEA84" w:rsidR="005D6E86" w:rsidRPr="001D1B3C" w:rsidRDefault="00D174D0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22.05.2026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7BF7EDA" w:rsidR="005D6E86" w:rsidRPr="001D1B3C" w:rsidRDefault="00D174D0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14:00-16:30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D174D0" w14:paraId="199D0E7C" w14:textId="77777777" w:rsidTr="004D6C56">
        <w:trPr>
          <w:trHeight w:val="4050"/>
        </w:trPr>
        <w:tc>
          <w:tcPr>
            <w:tcW w:w="9854" w:type="dxa"/>
          </w:tcPr>
          <w:p w14:paraId="0393141D" w14:textId="77777777" w:rsidR="000D6B81" w:rsidRDefault="00D174D0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  <w:lang w:val="de-CH"/>
              </w:rPr>
            </w:pPr>
            <w:r w:rsidRPr="00D174D0">
              <w:rPr>
                <w:rFonts w:ascii="Arial" w:hAnsi="Arial" w:cs="Arial"/>
                <w:lang w:val="de-CH"/>
              </w:rPr>
              <w:t xml:space="preserve">Drag And Drop </w:t>
            </w:r>
            <w:proofErr w:type="spellStart"/>
            <w:r w:rsidRPr="00D174D0">
              <w:rPr>
                <w:rFonts w:ascii="Arial" w:hAnsi="Arial" w:cs="Arial"/>
                <w:lang w:val="de-CH"/>
              </w:rPr>
              <w:t>nel</w:t>
            </w:r>
            <w:proofErr w:type="spellEnd"/>
            <w:r w:rsidRPr="00D174D0">
              <w:rPr>
                <w:rFonts w:ascii="Arial" w:hAnsi="Arial" w:cs="Arial"/>
                <w:lang w:val="de-CH"/>
              </w:rPr>
              <w:t xml:space="preserve"> </w:t>
            </w:r>
            <w:proofErr w:type="spellStart"/>
            <w:r w:rsidRPr="00D174D0">
              <w:rPr>
                <w:rFonts w:ascii="Arial" w:hAnsi="Arial" w:cs="Arial"/>
                <w:lang w:val="de-CH"/>
              </w:rPr>
              <w:t>K</w:t>
            </w:r>
            <w:r>
              <w:rPr>
                <w:rFonts w:ascii="Arial" w:hAnsi="Arial" w:cs="Arial"/>
                <w:lang w:val="de-CH"/>
              </w:rPr>
              <w:t>anbanPage</w:t>
            </w:r>
            <w:proofErr w:type="spellEnd"/>
          </w:p>
          <w:p w14:paraId="3BDFF3E9" w14:textId="31D67687" w:rsidR="000E4A4F" w:rsidRPr="00D174D0" w:rsidRDefault="000E4A4F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TaskDetailPage</w:t>
            </w:r>
          </w:p>
        </w:tc>
      </w:tr>
      <w:bookmarkEnd w:id="0"/>
      <w:bookmarkEnd w:id="1"/>
      <w:bookmarkEnd w:id="2"/>
    </w:tbl>
    <w:p w14:paraId="7DBC64FA" w14:textId="77777777" w:rsidR="004B7227" w:rsidRPr="00D174D0" w:rsidRDefault="004B7227" w:rsidP="00AB580C">
      <w:pPr>
        <w:rPr>
          <w:rFonts w:ascii="Arial" w:hAnsi="Arial" w:cs="Arial"/>
          <w:lang w:val="de-CH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F9E24CD" w:rsidR="000E3821" w:rsidRPr="001D1B3C" w:rsidRDefault="00D174D0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riuscivo a farli passare da un frame all’altro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580785AA" w:rsidR="00632B06" w:rsidRPr="001D1B3C" w:rsidRDefault="00D174D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Buono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5941F9F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174D0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939FAD8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 w:rsidR="00D174D0">
        <w:rPr>
          <w:rFonts w:ascii="Arial" w:hAnsi="Arial" w:cs="Arial"/>
          <w:b/>
          <w:bCs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1662E64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174D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7367A689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3EF429D1" w14:textId="26FE00AE" w:rsidR="00C14EAB" w:rsidRPr="001D1B3C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CD6EC" w14:textId="77777777" w:rsidR="0009285D" w:rsidRDefault="0009285D" w:rsidP="00DC1A1A">
      <w:pPr>
        <w:spacing w:after="0" w:line="240" w:lineRule="auto"/>
      </w:pPr>
      <w:r>
        <w:separator/>
      </w:r>
    </w:p>
    <w:p w14:paraId="175E0490" w14:textId="77777777" w:rsidR="0009285D" w:rsidRDefault="0009285D"/>
    <w:p w14:paraId="0CE1C036" w14:textId="77777777" w:rsidR="0009285D" w:rsidRDefault="0009285D" w:rsidP="00454290"/>
  </w:endnote>
  <w:endnote w:type="continuationSeparator" w:id="0">
    <w:p w14:paraId="12A58807" w14:textId="77777777" w:rsidR="0009285D" w:rsidRDefault="0009285D" w:rsidP="00DC1A1A">
      <w:pPr>
        <w:spacing w:after="0" w:line="240" w:lineRule="auto"/>
      </w:pPr>
      <w:r>
        <w:continuationSeparator/>
      </w:r>
    </w:p>
    <w:p w14:paraId="73603281" w14:textId="77777777" w:rsidR="0009285D" w:rsidRDefault="0009285D"/>
    <w:p w14:paraId="4C7E8762" w14:textId="77777777" w:rsidR="0009285D" w:rsidRDefault="0009285D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6CEA06FB" w:rsidR="007C13BA" w:rsidRPr="00D174D0" w:rsidRDefault="00000000" w:rsidP="004C3844">
    <w:pPr>
      <w:tabs>
        <w:tab w:val="right" w:pos="9498"/>
      </w:tabs>
      <w:rPr>
        <w:rFonts w:ascii="Arial" w:hAnsi="Arial" w:cs="Arial"/>
        <w:lang w:val="fr-CH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proofErr w:type="spellStart"/>
        <w:r w:rsidR="00D174D0">
          <w:rPr>
            <w:rFonts w:ascii="Arial" w:hAnsi="Arial" w:cs="Arial"/>
          </w:rPr>
          <w:t>Kanban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D5549" w14:textId="77777777" w:rsidR="0009285D" w:rsidRDefault="0009285D" w:rsidP="00DC1A1A">
      <w:pPr>
        <w:spacing w:after="0" w:line="240" w:lineRule="auto"/>
      </w:pPr>
      <w:r>
        <w:separator/>
      </w:r>
    </w:p>
    <w:p w14:paraId="125DA7B1" w14:textId="77777777" w:rsidR="0009285D" w:rsidRDefault="0009285D"/>
    <w:p w14:paraId="2DF6E06F" w14:textId="77777777" w:rsidR="0009285D" w:rsidRDefault="0009285D" w:rsidP="00454290"/>
  </w:footnote>
  <w:footnote w:type="continuationSeparator" w:id="0">
    <w:p w14:paraId="4B1A1A76" w14:textId="77777777" w:rsidR="0009285D" w:rsidRDefault="0009285D" w:rsidP="00DC1A1A">
      <w:pPr>
        <w:spacing w:after="0" w:line="240" w:lineRule="auto"/>
      </w:pPr>
      <w:r>
        <w:continuationSeparator/>
      </w:r>
    </w:p>
    <w:p w14:paraId="4375FFCD" w14:textId="77777777" w:rsidR="0009285D" w:rsidRDefault="0009285D"/>
    <w:p w14:paraId="20E33AA2" w14:textId="77777777" w:rsidR="0009285D" w:rsidRDefault="0009285D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4564177E" w:rsidR="006E6CE4" w:rsidRPr="006E6CE4" w:rsidRDefault="00D174D0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Antonio </w:t>
    </w:r>
    <w:proofErr w:type="spellStart"/>
    <w:r>
      <w:rPr>
        <w:rFonts w:ascii="Arial" w:hAnsi="Arial" w:cs="Arial"/>
        <w:lang w:val="fr-CH"/>
      </w:rPr>
      <w:t>Molteni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285D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4A4F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37B77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174D0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B770A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27990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37B77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58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Kanban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zny549@cpt.local</cp:lastModifiedBy>
  <cp:revision>2</cp:revision>
  <cp:lastPrinted>2017-03-29T10:57:00Z</cp:lastPrinted>
  <dcterms:created xsi:type="dcterms:W3CDTF">2026-05-22T14:24:00Z</dcterms:created>
  <dcterms:modified xsi:type="dcterms:W3CDTF">2026-05-22T14:24:00Z</dcterms:modified>
</cp:coreProperties>
</file>