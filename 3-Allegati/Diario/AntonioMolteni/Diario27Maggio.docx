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E663B27" w:rsidR="005D6E86" w:rsidRPr="001D1B3C" w:rsidRDefault="00C27AD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092DBA">
              <w:rPr>
                <w:rFonts w:ascii="Arial" w:hAnsi="Arial" w:cs="Arial"/>
              </w:rPr>
              <w:t>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CD97B2" w:rsidR="005D6E86" w:rsidRPr="001D1B3C" w:rsidRDefault="00D24B8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A44CE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30-15</w:t>
            </w:r>
            <w:r w:rsidR="00AA44CE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65E64484" w14:textId="77777777" w:rsidR="00242B55" w:rsidRDefault="00D24B8A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HomePage </w:t>
            </w:r>
            <w:r w:rsidR="00AA44CE">
              <w:rPr>
                <w:rFonts w:ascii="Arial" w:hAnsi="Arial" w:cs="Arial"/>
              </w:rPr>
              <w:t>sia xaml che cs</w:t>
            </w:r>
          </w:p>
          <w:p w14:paraId="3BDFF3E9" w14:textId="47D9C996" w:rsidR="00D24B8A" w:rsidRPr="00242B55" w:rsidRDefault="00D24B8A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del lato grafico di tutte le pagine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A57A125" w:rsidR="000E3821" w:rsidRPr="001D1B3C" w:rsidRDefault="003B0CE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9E61029" w:rsidR="00632B06" w:rsidRPr="001D1B3C" w:rsidRDefault="003B0CE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28A914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4B8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24B8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27E96BC6" w14:textId="77777777" w:rsidR="00D24B8A" w:rsidRDefault="00D24B8A" w:rsidP="00872C0D">
      <w:pPr>
        <w:pStyle w:val="Nessunaspaziatura"/>
        <w:rPr>
          <w:rFonts w:ascii="Arial" w:hAnsi="Arial" w:cs="Arial"/>
        </w:rPr>
      </w:pPr>
    </w:p>
    <w:p w14:paraId="107A0C39" w14:textId="77777777" w:rsidR="00D24B8A" w:rsidRDefault="00D24B8A" w:rsidP="00D24B8A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09786956C2F44E71AFE171C823C36C5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D5DE8B1" w14:textId="77777777" w:rsidR="00D24B8A" w:rsidRDefault="00D24B8A" w:rsidP="00D24B8A">
      <w:pPr>
        <w:pStyle w:val="Nessunaspaziatura"/>
        <w:rPr>
          <w:rFonts w:ascii="Arial" w:hAnsi="Arial" w:cs="Arial"/>
          <w:b/>
          <w:bCs/>
        </w:rPr>
      </w:pPr>
    </w:p>
    <w:p w14:paraId="39195B3B" w14:textId="20F8A1A5" w:rsidR="00D24B8A" w:rsidRDefault="00D24B8A" w:rsidP="00D24B8A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CCDBE1A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</w:p>
    <w:p w14:paraId="1C02B2DB" w14:textId="77777777" w:rsidR="00D24B8A" w:rsidRDefault="00D24B8A" w:rsidP="00D24B8A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PROMPT</w:t>
      </w:r>
    </w:p>
    <w:p w14:paraId="2E943302" w14:textId="7100904D" w:rsidR="00D24B8A" w:rsidRDefault="00D24B8A" w:rsidP="00D24B8A">
      <w:pPr>
        <w:pStyle w:val="Nessunaspaziatura"/>
        <w:rPr>
          <w:rFonts w:ascii="Arial" w:hAnsi="Arial" w:cs="Arial"/>
        </w:rPr>
      </w:pPr>
      <w:r w:rsidRPr="00D24B8A">
        <w:rPr>
          <w:rFonts w:ascii="Arial" w:hAnsi="Arial" w:cs="Arial"/>
        </w:rPr>
        <w:t>fammi vedere una pagina html graficamente piu bella e con gli angoli curvi, fai anche il colore seguendo questo xaml</w:t>
      </w:r>
      <w:r w:rsidRPr="00872C0D">
        <w:rPr>
          <w:rFonts w:ascii="Arial" w:hAnsi="Arial" w:cs="Arial"/>
        </w:rPr>
        <w:t>.</w:t>
      </w:r>
    </w:p>
    <w:p w14:paraId="06759717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bookmarkStart w:id="3" w:name="_Hlk219186319"/>
    </w:p>
    <w:p w14:paraId="68320C25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6308C985" w14:textId="587C1CD3" w:rsidR="00D24B8A" w:rsidRDefault="00D24B8A" w:rsidP="00D24B8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Mi ha dato un’idea di visuale grafica poi facendomi dare lo xaml lo modificato come meglio volevo</w:t>
      </w:r>
    </w:p>
    <w:p w14:paraId="6327EA9A" w14:textId="77777777" w:rsidR="00D24B8A" w:rsidRDefault="00D24B8A" w:rsidP="00D24B8A">
      <w:pPr>
        <w:pStyle w:val="Nessunaspaziatura"/>
        <w:rPr>
          <w:rFonts w:ascii="Arial" w:hAnsi="Arial" w:cs="Arial"/>
        </w:rPr>
      </w:pPr>
    </w:p>
    <w:p w14:paraId="0D5FF662" w14:textId="77777777" w:rsidR="00D24B8A" w:rsidRPr="005243D5" w:rsidRDefault="00D24B8A" w:rsidP="00D24B8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Utilizzato in parte ma ho tolto molte cose e perfezionate altrettante</w:t>
      </w:r>
    </w:p>
    <w:p w14:paraId="357BB850" w14:textId="77777777" w:rsidR="00D24B8A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665A9D11" w14:textId="77777777" w:rsidR="00D24B8A" w:rsidRDefault="00D24B8A" w:rsidP="00D24B8A">
      <w:pPr>
        <w:pStyle w:val="Nessunaspaziatura"/>
        <w:rPr>
          <w:rFonts w:ascii="Arial" w:hAnsi="Arial" w:cs="Arial"/>
        </w:rPr>
      </w:pPr>
    </w:p>
    <w:p w14:paraId="3D48845F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</w:p>
    <w:p w14:paraId="220AF945" w14:textId="77777777" w:rsidR="00D24B8A" w:rsidRPr="00872C0D" w:rsidRDefault="00D24B8A" w:rsidP="00D24B8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A098DDB" w14:textId="77777777" w:rsidR="00D24B8A" w:rsidRPr="001D1B3C" w:rsidRDefault="00D24B8A" w:rsidP="00D24B8A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cercato in internet</w:t>
      </w:r>
    </w:p>
    <w:p w14:paraId="220E0F9F" w14:textId="77777777" w:rsidR="00D24B8A" w:rsidRDefault="00D24B8A" w:rsidP="00872C0D">
      <w:pPr>
        <w:pStyle w:val="Nessunaspaziatura"/>
        <w:rPr>
          <w:rFonts w:ascii="Arial" w:hAnsi="Arial" w:cs="Arial"/>
        </w:rPr>
      </w:pP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1F01F" w14:textId="77777777" w:rsidR="0022190E" w:rsidRDefault="0022190E" w:rsidP="00DC1A1A">
      <w:pPr>
        <w:spacing w:after="0" w:line="240" w:lineRule="auto"/>
      </w:pPr>
      <w:r>
        <w:separator/>
      </w:r>
    </w:p>
    <w:p w14:paraId="1FE5DB76" w14:textId="77777777" w:rsidR="0022190E" w:rsidRDefault="0022190E"/>
    <w:p w14:paraId="5020FDA1" w14:textId="77777777" w:rsidR="0022190E" w:rsidRDefault="0022190E" w:rsidP="00454290"/>
  </w:endnote>
  <w:endnote w:type="continuationSeparator" w:id="0">
    <w:p w14:paraId="7FA3D908" w14:textId="77777777" w:rsidR="0022190E" w:rsidRDefault="0022190E" w:rsidP="00DC1A1A">
      <w:pPr>
        <w:spacing w:after="0" w:line="240" w:lineRule="auto"/>
      </w:pPr>
      <w:r>
        <w:continuationSeparator/>
      </w:r>
    </w:p>
    <w:p w14:paraId="4BCA1392" w14:textId="77777777" w:rsidR="0022190E" w:rsidRDefault="0022190E"/>
    <w:p w14:paraId="225DB80F" w14:textId="77777777" w:rsidR="0022190E" w:rsidRDefault="0022190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82784" w14:textId="77777777" w:rsidR="0022190E" w:rsidRDefault="0022190E" w:rsidP="00DC1A1A">
      <w:pPr>
        <w:spacing w:after="0" w:line="240" w:lineRule="auto"/>
      </w:pPr>
      <w:r>
        <w:separator/>
      </w:r>
    </w:p>
    <w:p w14:paraId="7D90E118" w14:textId="77777777" w:rsidR="0022190E" w:rsidRDefault="0022190E"/>
    <w:p w14:paraId="3A18565F" w14:textId="77777777" w:rsidR="0022190E" w:rsidRDefault="0022190E" w:rsidP="00454290"/>
  </w:footnote>
  <w:footnote w:type="continuationSeparator" w:id="0">
    <w:p w14:paraId="371C9A63" w14:textId="77777777" w:rsidR="0022190E" w:rsidRDefault="0022190E" w:rsidP="00DC1A1A">
      <w:pPr>
        <w:spacing w:after="0" w:line="240" w:lineRule="auto"/>
      </w:pPr>
      <w:r>
        <w:continuationSeparator/>
      </w:r>
    </w:p>
    <w:p w14:paraId="5F5B9451" w14:textId="77777777" w:rsidR="0022190E" w:rsidRDefault="0022190E"/>
    <w:p w14:paraId="5755C4C9" w14:textId="77777777" w:rsidR="0022190E" w:rsidRDefault="0022190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13E0AB1" w:rsidR="006E6CE4" w:rsidRPr="006E6CE4" w:rsidRDefault="00AA44C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Antonio Molteni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41FF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6FDE"/>
    <w:rsid w:val="00077C11"/>
    <w:rsid w:val="000831E6"/>
    <w:rsid w:val="0008526E"/>
    <w:rsid w:val="000860E8"/>
    <w:rsid w:val="000922BA"/>
    <w:rsid w:val="00092D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190E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2B55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4DF5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7570E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0CE8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6E5E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A34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684C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65BB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634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37D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277AC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4CE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19FA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03FA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D7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1D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1A81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4B8A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1173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66D3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101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9786956C2F44E71AFE171C823C36C5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107F1D5-31E3-4B60-B3A8-86D3D35B8A82}"/>
      </w:docPartPr>
      <w:docPartBody>
        <w:p w:rsidR="008A1B6F" w:rsidRDefault="00624BBD" w:rsidP="00624BBD">
          <w:pPr>
            <w:pStyle w:val="09786956C2F44E71AFE171C823C36C5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43281"/>
    <w:rsid w:val="00247128"/>
    <w:rsid w:val="002504BF"/>
    <w:rsid w:val="00254154"/>
    <w:rsid w:val="00264DF5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E7D10"/>
    <w:rsid w:val="003F0392"/>
    <w:rsid w:val="003F527C"/>
    <w:rsid w:val="004079D1"/>
    <w:rsid w:val="00430989"/>
    <w:rsid w:val="004343F3"/>
    <w:rsid w:val="004503B3"/>
    <w:rsid w:val="00455370"/>
    <w:rsid w:val="00463B7E"/>
    <w:rsid w:val="00476E5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C684C"/>
    <w:rsid w:val="005E7ECF"/>
    <w:rsid w:val="005F1B75"/>
    <w:rsid w:val="00623848"/>
    <w:rsid w:val="00624BBD"/>
    <w:rsid w:val="00631A7E"/>
    <w:rsid w:val="00633929"/>
    <w:rsid w:val="0063588A"/>
    <w:rsid w:val="006360AD"/>
    <w:rsid w:val="00636982"/>
    <w:rsid w:val="00636B75"/>
    <w:rsid w:val="0066409A"/>
    <w:rsid w:val="006665BB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832B8"/>
    <w:rsid w:val="008A035F"/>
    <w:rsid w:val="008A1B6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40A5C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19FA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721D5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074A0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624BBD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09786956C2F44E71AFE171C823C36C51">
    <w:name w:val="09786956C2F44E71AFE171C823C36C51"/>
    <w:rsid w:val="00624B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1324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233</cp:revision>
  <cp:lastPrinted>2017-03-29T10:57:00Z</cp:lastPrinted>
  <dcterms:created xsi:type="dcterms:W3CDTF">2026-01-26T14:27:00Z</dcterms:created>
  <dcterms:modified xsi:type="dcterms:W3CDTF">2026-05-29T11:46:00Z</dcterms:modified>
</cp:coreProperties>
</file>