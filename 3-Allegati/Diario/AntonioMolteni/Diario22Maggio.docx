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21B26A5" w:rsidR="005D6E86" w:rsidRPr="001D1B3C" w:rsidRDefault="0087605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092DBA">
              <w:rPr>
                <w:rFonts w:ascii="Arial" w:hAnsi="Arial" w:cs="Arial"/>
              </w:rPr>
              <w:t>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CEA1FBA" w:rsidR="005D6E86" w:rsidRPr="001D1B3C" w:rsidRDefault="00076FD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AA44CE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15</w:t>
            </w:r>
            <w:r w:rsidR="00AA44CE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16</w:t>
            </w:r>
            <w:r w:rsidR="00AA44CE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417D1F44" w:rsidR="00242B55" w:rsidRPr="00242B55" w:rsidRDefault="00242B55" w:rsidP="00242B5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</w:t>
            </w:r>
            <w:r w:rsidR="00076FDE">
              <w:rPr>
                <w:rFonts w:ascii="Arial" w:hAnsi="Arial" w:cs="Arial"/>
              </w:rPr>
              <w:t>DetailTaskPage</w:t>
            </w:r>
            <w:r w:rsidR="00AA44CE">
              <w:rPr>
                <w:rFonts w:ascii="Arial" w:hAnsi="Arial" w:cs="Arial"/>
              </w:rPr>
              <w:t xml:space="preserve"> sia xaml che cs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3A57A125" w:rsidR="000E3821" w:rsidRPr="001D1B3C" w:rsidRDefault="003B0CE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9E61029" w:rsidR="00632B06" w:rsidRPr="001D1B3C" w:rsidRDefault="003B0CE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Buon punto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178586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A44C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64879" w14:textId="77777777" w:rsidR="00AB75C8" w:rsidRDefault="00AB75C8" w:rsidP="00DC1A1A">
      <w:pPr>
        <w:spacing w:after="0" w:line="240" w:lineRule="auto"/>
      </w:pPr>
      <w:r>
        <w:separator/>
      </w:r>
    </w:p>
    <w:p w14:paraId="57B6F497" w14:textId="77777777" w:rsidR="00AB75C8" w:rsidRDefault="00AB75C8"/>
    <w:p w14:paraId="20D22C43" w14:textId="77777777" w:rsidR="00AB75C8" w:rsidRDefault="00AB75C8" w:rsidP="00454290"/>
  </w:endnote>
  <w:endnote w:type="continuationSeparator" w:id="0">
    <w:p w14:paraId="1636D604" w14:textId="77777777" w:rsidR="00AB75C8" w:rsidRDefault="00AB75C8" w:rsidP="00DC1A1A">
      <w:pPr>
        <w:spacing w:after="0" w:line="240" w:lineRule="auto"/>
      </w:pPr>
      <w:r>
        <w:continuationSeparator/>
      </w:r>
    </w:p>
    <w:p w14:paraId="50BD04C9" w14:textId="77777777" w:rsidR="00AB75C8" w:rsidRDefault="00AB75C8"/>
    <w:p w14:paraId="7E6D68BC" w14:textId="77777777" w:rsidR="00AB75C8" w:rsidRDefault="00AB75C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E9B60" w14:textId="77777777" w:rsidR="00AB75C8" w:rsidRDefault="00AB75C8" w:rsidP="00DC1A1A">
      <w:pPr>
        <w:spacing w:after="0" w:line="240" w:lineRule="auto"/>
      </w:pPr>
      <w:r>
        <w:separator/>
      </w:r>
    </w:p>
    <w:p w14:paraId="64FB8F4F" w14:textId="77777777" w:rsidR="00AB75C8" w:rsidRDefault="00AB75C8"/>
    <w:p w14:paraId="21B5B6F2" w14:textId="77777777" w:rsidR="00AB75C8" w:rsidRDefault="00AB75C8" w:rsidP="00454290"/>
  </w:footnote>
  <w:footnote w:type="continuationSeparator" w:id="0">
    <w:p w14:paraId="2E61F7E9" w14:textId="77777777" w:rsidR="00AB75C8" w:rsidRDefault="00AB75C8" w:rsidP="00DC1A1A">
      <w:pPr>
        <w:spacing w:after="0" w:line="240" w:lineRule="auto"/>
      </w:pPr>
      <w:r>
        <w:continuationSeparator/>
      </w:r>
    </w:p>
    <w:p w14:paraId="7F7061CF" w14:textId="77777777" w:rsidR="00AB75C8" w:rsidRDefault="00AB75C8"/>
    <w:p w14:paraId="15653CEF" w14:textId="77777777" w:rsidR="00AB75C8" w:rsidRDefault="00AB75C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13E0AB1" w:rsidR="006E6CE4" w:rsidRPr="006E6CE4" w:rsidRDefault="00AA44CE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Antonio Molteni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41FF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6FDE"/>
    <w:rsid w:val="00077C11"/>
    <w:rsid w:val="000831E6"/>
    <w:rsid w:val="0008526E"/>
    <w:rsid w:val="000860E8"/>
    <w:rsid w:val="000922BA"/>
    <w:rsid w:val="00092D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2B55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4DF5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C7246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0CE8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6E5E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A34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684C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65BB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634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37D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605B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4CE"/>
    <w:rsid w:val="00AA4BAF"/>
    <w:rsid w:val="00AA76FE"/>
    <w:rsid w:val="00AA7B22"/>
    <w:rsid w:val="00AB239B"/>
    <w:rsid w:val="00AB346D"/>
    <w:rsid w:val="00AB470B"/>
    <w:rsid w:val="00AB580C"/>
    <w:rsid w:val="00AB75C8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19FA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1A81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1173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66D3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101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01F4D"/>
    <w:rsid w:val="0021114E"/>
    <w:rsid w:val="002268EE"/>
    <w:rsid w:val="002366B0"/>
    <w:rsid w:val="002504BF"/>
    <w:rsid w:val="00254154"/>
    <w:rsid w:val="00264DF5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E7D10"/>
    <w:rsid w:val="003F0392"/>
    <w:rsid w:val="003F527C"/>
    <w:rsid w:val="004079D1"/>
    <w:rsid w:val="00430989"/>
    <w:rsid w:val="004343F3"/>
    <w:rsid w:val="004503B3"/>
    <w:rsid w:val="00455370"/>
    <w:rsid w:val="00463B7E"/>
    <w:rsid w:val="00476E5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C684C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665BB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832B8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40A5C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19FA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074A0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1321</TotalTime>
  <Pages>2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zny549@cpt.local</cp:lastModifiedBy>
  <cp:revision>232</cp:revision>
  <cp:lastPrinted>2017-03-29T10:57:00Z</cp:lastPrinted>
  <dcterms:created xsi:type="dcterms:W3CDTF">2026-01-26T14:27:00Z</dcterms:created>
  <dcterms:modified xsi:type="dcterms:W3CDTF">2026-05-29T11:46:00Z</dcterms:modified>
</cp:coreProperties>
</file>