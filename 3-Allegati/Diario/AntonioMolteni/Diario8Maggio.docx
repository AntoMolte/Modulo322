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CAB404C" w:rsidR="005D6E86" w:rsidRPr="001D1B3C" w:rsidRDefault="00C178D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</w:t>
            </w:r>
            <w:r w:rsidR="005243D5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5</w:t>
            </w:r>
            <w:r w:rsidR="005243D5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813111D" w:rsidR="005D6E86" w:rsidRPr="001D1B3C" w:rsidRDefault="005243D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5F784A">
              <w:rPr>
                <w:rFonts w:ascii="Arial" w:hAnsi="Arial" w:cs="Arial"/>
              </w:rPr>
              <w:t>3:15</w:t>
            </w:r>
            <w:r>
              <w:rPr>
                <w:rFonts w:ascii="Arial" w:hAnsi="Arial" w:cs="Arial"/>
              </w:rPr>
              <w:t>-1</w:t>
            </w:r>
            <w:r w:rsidR="005F784A">
              <w:rPr>
                <w:rFonts w:ascii="Arial" w:hAnsi="Arial" w:cs="Arial"/>
              </w:rPr>
              <w:t>6:3</w:t>
            </w:r>
            <w:r>
              <w:rPr>
                <w:rFonts w:ascii="Arial" w:hAnsi="Arial" w:cs="Arial"/>
              </w:rPr>
              <w:t>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2BBD129F" w14:textId="77777777" w:rsidR="005243D5" w:rsidRDefault="005F784A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della classe Task</w:t>
            </w:r>
          </w:p>
          <w:p w14:paraId="3BDFF3E9" w14:textId="7A52B7E6" w:rsidR="005F784A" w:rsidRPr="005F784A" w:rsidRDefault="005F784A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535B8CEC" w:rsidR="000E3821" w:rsidRPr="001D1B3C" w:rsidRDefault="005243D5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Nessuno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1F246A60" w:rsidR="00632B06" w:rsidRPr="001D1B3C" w:rsidRDefault="005243D5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buon punto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71F6E92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243D5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2AF7C62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 w:rsidR="005243D5">
        <w:rPr>
          <w:rFonts w:ascii="Arial" w:hAnsi="Arial" w:cs="Arial"/>
          <w:b/>
          <w:bCs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61CC080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243D5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C8E749B" w:rsidR="00872C0D" w:rsidRDefault="005243D5" w:rsidP="00872C0D">
      <w:pPr>
        <w:pStyle w:val="Nessunaspaziatura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PROMPT</w:t>
      </w:r>
    </w:p>
    <w:p w14:paraId="6193055F" w14:textId="4B2A834A" w:rsidR="00872C0D" w:rsidRDefault="006B30C7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Fammi una entry in cui si</w:t>
      </w:r>
      <w:r w:rsidRPr="006B30C7">
        <w:rPr>
          <w:rFonts w:ascii="Arial" w:hAnsi="Arial" w:cs="Arial"/>
        </w:rPr>
        <w:t xml:space="preserve"> sceglie una data</w:t>
      </w:r>
      <w:r w:rsidR="00872C0D" w:rsidRPr="00872C0D">
        <w:rPr>
          <w:rFonts w:ascii="Arial" w:hAnsi="Arial" w:cs="Arial"/>
        </w:rPr>
        <w:t>.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2FDB621" w14:textId="0554F50B" w:rsidR="005243D5" w:rsidRDefault="006B30C7" w:rsidP="005243D5">
      <w:pPr>
        <w:pStyle w:val="Nessunaspaziatura"/>
        <w:rPr>
          <w:rFonts w:ascii="Arial" w:hAnsi="Arial" w:cs="Arial"/>
        </w:rPr>
      </w:pPr>
      <w:r w:rsidRPr="006B30C7">
        <w:rPr>
          <w:rFonts w:ascii="Arial" w:hAnsi="Arial" w:cs="Arial"/>
        </w:rPr>
        <w:t>&lt;DatePicker Grid.Row="2"</w:t>
      </w:r>
      <w:r>
        <w:rPr>
          <w:rFonts w:ascii="Arial" w:hAnsi="Arial" w:cs="Arial"/>
        </w:rPr>
        <w:t xml:space="preserve"> </w:t>
      </w:r>
      <w:r w:rsidRPr="006B30C7">
        <w:rPr>
          <w:rFonts w:ascii="Arial" w:hAnsi="Arial" w:cs="Arial"/>
        </w:rPr>
        <w:t>Grid.Column="0"</w:t>
      </w:r>
      <w:r>
        <w:rPr>
          <w:rFonts w:ascii="Arial" w:hAnsi="Arial" w:cs="Arial"/>
        </w:rPr>
        <w:t xml:space="preserve"> </w:t>
      </w:r>
      <w:r w:rsidRPr="006B30C7">
        <w:rPr>
          <w:rFonts w:ascii="Arial" w:hAnsi="Arial" w:cs="Arial"/>
        </w:rPr>
        <w:t>Margin="20"</w:t>
      </w:r>
      <w:r>
        <w:rPr>
          <w:rFonts w:ascii="Arial" w:hAnsi="Arial" w:cs="Arial"/>
        </w:rPr>
        <w:t xml:space="preserve"> </w:t>
      </w:r>
      <w:r w:rsidRPr="006B30C7">
        <w:rPr>
          <w:rFonts w:ascii="Arial" w:hAnsi="Arial" w:cs="Arial"/>
        </w:rPr>
        <w:t>FontSize="24"</w:t>
      </w:r>
      <w:r>
        <w:rPr>
          <w:rFonts w:ascii="Arial" w:hAnsi="Arial" w:cs="Arial"/>
        </w:rPr>
        <w:t xml:space="preserve"> </w:t>
      </w:r>
      <w:r w:rsidRPr="006B30C7">
        <w:rPr>
          <w:rFonts w:ascii="Arial" w:hAnsi="Arial" w:cs="Arial"/>
        </w:rPr>
        <w:t>Format="dd/MM/yyyy"/&gt;</w:t>
      </w:r>
    </w:p>
    <w:p w14:paraId="46F2252B" w14:textId="77777777" w:rsidR="006B30C7" w:rsidRDefault="006B30C7" w:rsidP="005243D5">
      <w:pPr>
        <w:pStyle w:val="Nessunaspaziatura"/>
        <w:rPr>
          <w:rFonts w:ascii="Arial" w:hAnsi="Arial" w:cs="Arial"/>
        </w:rPr>
      </w:pPr>
    </w:p>
    <w:p w14:paraId="23636936" w14:textId="611E5DA5" w:rsidR="005243D5" w:rsidRPr="005243D5" w:rsidRDefault="005243D5" w:rsidP="005243D5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Utilizzato in parte ma ho </w:t>
      </w:r>
      <w:r w:rsidR="006B30C7">
        <w:rPr>
          <w:rFonts w:ascii="Arial" w:hAnsi="Arial" w:cs="Arial"/>
        </w:rPr>
        <w:t>tolto molte cose e perfezionate altrettante</w:t>
      </w:r>
    </w:p>
    <w:p w14:paraId="655D6392" w14:textId="7367A689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1F9B01C2" w:rsidR="00C14EAB" w:rsidRPr="001D1B3C" w:rsidRDefault="005243D5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Avrei cercato in internet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2BA39" w14:textId="77777777" w:rsidR="00242E33" w:rsidRDefault="00242E33" w:rsidP="00DC1A1A">
      <w:pPr>
        <w:spacing w:after="0" w:line="240" w:lineRule="auto"/>
      </w:pPr>
      <w:r>
        <w:separator/>
      </w:r>
    </w:p>
    <w:p w14:paraId="557EFDF7" w14:textId="77777777" w:rsidR="00242E33" w:rsidRDefault="00242E33"/>
    <w:p w14:paraId="03E1BDBB" w14:textId="77777777" w:rsidR="00242E33" w:rsidRDefault="00242E33" w:rsidP="00454290"/>
  </w:endnote>
  <w:endnote w:type="continuationSeparator" w:id="0">
    <w:p w14:paraId="3E2C7069" w14:textId="77777777" w:rsidR="00242E33" w:rsidRDefault="00242E33" w:rsidP="00DC1A1A">
      <w:pPr>
        <w:spacing w:after="0" w:line="240" w:lineRule="auto"/>
      </w:pPr>
      <w:r>
        <w:continuationSeparator/>
      </w:r>
    </w:p>
    <w:p w14:paraId="49E13486" w14:textId="77777777" w:rsidR="00242E33" w:rsidRDefault="00242E33"/>
    <w:p w14:paraId="5FA8E45A" w14:textId="77777777" w:rsidR="00242E33" w:rsidRDefault="00242E33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8E4E1" w14:textId="77777777" w:rsidR="00242E33" w:rsidRDefault="00242E33" w:rsidP="00DC1A1A">
      <w:pPr>
        <w:spacing w:after="0" w:line="240" w:lineRule="auto"/>
      </w:pPr>
      <w:r>
        <w:separator/>
      </w:r>
    </w:p>
    <w:p w14:paraId="3F413A0B" w14:textId="77777777" w:rsidR="00242E33" w:rsidRDefault="00242E33"/>
    <w:p w14:paraId="445C9B93" w14:textId="77777777" w:rsidR="00242E33" w:rsidRDefault="00242E33" w:rsidP="00454290"/>
  </w:footnote>
  <w:footnote w:type="continuationSeparator" w:id="0">
    <w:p w14:paraId="5699D1AF" w14:textId="77777777" w:rsidR="00242E33" w:rsidRDefault="00242E33" w:rsidP="00DC1A1A">
      <w:pPr>
        <w:spacing w:after="0" w:line="240" w:lineRule="auto"/>
      </w:pPr>
      <w:r>
        <w:continuationSeparator/>
      </w:r>
    </w:p>
    <w:p w14:paraId="660DFF23" w14:textId="77777777" w:rsidR="00242E33" w:rsidRDefault="00242E33"/>
    <w:p w14:paraId="4201D661" w14:textId="77777777" w:rsidR="00242E33" w:rsidRDefault="00242E33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4CEB4981" w:rsidR="006E6CE4" w:rsidRPr="006E6CE4" w:rsidRDefault="005243D5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Antonio Molteni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47D2D"/>
    <w:multiLevelType w:val="hybridMultilevel"/>
    <w:tmpl w:val="EF52E4A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90817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973D1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2E33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3D5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784A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0E34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30C7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4AD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143B"/>
    <w:rsid w:val="009F36F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178D6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523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71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031D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97C81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E6981"/>
    <w:rsid w:val="007F04AD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9F36F3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77B67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031D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21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zny549@cpt.local</cp:lastModifiedBy>
  <cp:revision>6</cp:revision>
  <cp:lastPrinted>2017-03-29T10:57:00Z</cp:lastPrinted>
  <dcterms:created xsi:type="dcterms:W3CDTF">2026-04-29T13:01:00Z</dcterms:created>
  <dcterms:modified xsi:type="dcterms:W3CDTF">2026-05-08T12:29:00Z</dcterms:modified>
</cp:coreProperties>
</file>