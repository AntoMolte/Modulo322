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732E8349" w:rsidR="005D6E86" w:rsidRPr="001D1B3C" w:rsidRDefault="0053151B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  <w:r w:rsidR="00092DBA">
              <w:rPr>
                <w:rFonts w:ascii="Arial" w:hAnsi="Arial" w:cs="Arial"/>
              </w:rPr>
              <w:t>.05.2026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B777D9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2DE11B3C" w:rsidR="005D6E86" w:rsidRPr="001D1B3C" w:rsidRDefault="0053151B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13:15</w:t>
            </w:r>
            <w:r w:rsidR="00D24B8A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16:30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1C0E5AD0" w14:textId="77777777" w:rsidR="00D24B8A" w:rsidRDefault="0053151B" w:rsidP="00242B55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Nel TaskDetailPage non si poteva </w:t>
            </w:r>
            <w:r w:rsidR="002D4E43">
              <w:rPr>
                <w:rFonts w:ascii="Arial" w:hAnsi="Arial" w:cs="Arial"/>
              </w:rPr>
              <w:t>eliminare</w:t>
            </w:r>
            <w:r>
              <w:rPr>
                <w:rFonts w:ascii="Arial" w:hAnsi="Arial" w:cs="Arial"/>
              </w:rPr>
              <w:t xml:space="preserve"> </w:t>
            </w:r>
            <w:r w:rsidR="002D4E43">
              <w:rPr>
                <w:rFonts w:ascii="Arial" w:hAnsi="Arial" w:cs="Arial"/>
              </w:rPr>
              <w:t>né</w:t>
            </w:r>
            <w:r w:rsidR="00CD2C4B">
              <w:rPr>
                <w:rFonts w:ascii="Arial" w:hAnsi="Arial" w:cs="Arial"/>
              </w:rPr>
              <w:t xml:space="preserve"> modificare </w:t>
            </w:r>
            <w:r>
              <w:rPr>
                <w:rFonts w:ascii="Arial" w:hAnsi="Arial" w:cs="Arial"/>
              </w:rPr>
              <w:t>quindi lo dovuto fare</w:t>
            </w:r>
          </w:p>
          <w:p w14:paraId="3BDFF3E9" w14:textId="7729DB91" w:rsidR="002D4E43" w:rsidRPr="00242B55" w:rsidRDefault="002D4E43" w:rsidP="00242B55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Miglioramento del MainPage e del RegisterPage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3A57A125" w:rsidR="000E3821" w:rsidRPr="001D1B3C" w:rsidRDefault="003B0CE8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 Problema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39E61029" w:rsidR="00632B06" w:rsidRPr="001D1B3C" w:rsidRDefault="003B0CE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Buon punto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249940C8" w:rsidR="0091560D" w:rsidRPr="001D1B3C" w:rsidRDefault="0091560D" w:rsidP="00AB239B">
            <w:pPr>
              <w:rPr>
                <w:rFonts w:ascii="Arial" w:hAnsi="Arial" w:cs="Arial"/>
              </w:rPr>
            </w:pP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528A9144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24B8A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24B8A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27E96BC6" w14:textId="77777777" w:rsidR="00D24B8A" w:rsidRDefault="00D24B8A" w:rsidP="00872C0D">
      <w:pPr>
        <w:pStyle w:val="Nessunaspaziatura"/>
        <w:rPr>
          <w:rFonts w:ascii="Arial" w:hAnsi="Arial" w:cs="Arial"/>
        </w:rPr>
      </w:pPr>
    </w:p>
    <w:p w14:paraId="107A0C39" w14:textId="77777777" w:rsidR="00D24B8A" w:rsidRDefault="00D24B8A" w:rsidP="00D24B8A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09786956C2F44E71AFE171C823C36C51"/>
          </w:placeholder>
        </w:sdtPr>
        <w:sdtContent>
          <w:r>
            <w:rPr>
              <w:rFonts w:ascii="Arial" w:hAnsi="Arial" w:cs="Arial"/>
            </w:rPr>
            <w:t>ChatGPT</w:t>
          </w:r>
        </w:sdtContent>
      </w:sdt>
    </w:p>
    <w:p w14:paraId="7D5DE8B1" w14:textId="77777777" w:rsidR="00D24B8A" w:rsidRDefault="00D24B8A" w:rsidP="00D24B8A">
      <w:pPr>
        <w:pStyle w:val="Nessunaspaziatura"/>
        <w:rPr>
          <w:rFonts w:ascii="Arial" w:hAnsi="Arial" w:cs="Arial"/>
          <w:b/>
          <w:bCs/>
        </w:rPr>
      </w:pPr>
    </w:p>
    <w:p w14:paraId="39195B3B" w14:textId="20F8A1A5" w:rsidR="00D24B8A" w:rsidRDefault="00D24B8A" w:rsidP="00D24B8A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1CCDBE1A" w14:textId="77777777" w:rsidR="00D24B8A" w:rsidRPr="00872C0D" w:rsidRDefault="00D24B8A" w:rsidP="00D24B8A">
      <w:pPr>
        <w:pStyle w:val="Nessunaspaziatura"/>
        <w:rPr>
          <w:rFonts w:ascii="Arial" w:hAnsi="Arial" w:cs="Arial"/>
        </w:rPr>
      </w:pPr>
    </w:p>
    <w:p w14:paraId="1C02B2DB" w14:textId="77777777" w:rsidR="00D24B8A" w:rsidRDefault="00D24B8A" w:rsidP="00D24B8A">
      <w:pPr>
        <w:pStyle w:val="Nessunaspaziatura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PROMPT</w:t>
      </w:r>
    </w:p>
    <w:p w14:paraId="2E943302" w14:textId="7100904D" w:rsidR="00D24B8A" w:rsidRDefault="00D24B8A" w:rsidP="00D24B8A">
      <w:pPr>
        <w:pStyle w:val="Nessunaspaziatura"/>
        <w:rPr>
          <w:rFonts w:ascii="Arial" w:hAnsi="Arial" w:cs="Arial"/>
        </w:rPr>
      </w:pPr>
      <w:r w:rsidRPr="00D24B8A">
        <w:rPr>
          <w:rFonts w:ascii="Arial" w:hAnsi="Arial" w:cs="Arial"/>
        </w:rPr>
        <w:t>fammi vedere una pagina html graficamente piu bella e con gli angoli curvi, fai anche il colore seguendo questo xaml</w:t>
      </w:r>
      <w:r w:rsidRPr="00872C0D">
        <w:rPr>
          <w:rFonts w:ascii="Arial" w:hAnsi="Arial" w:cs="Arial"/>
        </w:rPr>
        <w:t>.</w:t>
      </w:r>
    </w:p>
    <w:p w14:paraId="06759717" w14:textId="77777777" w:rsidR="00D24B8A" w:rsidRPr="00872C0D" w:rsidRDefault="00D24B8A" w:rsidP="00D24B8A">
      <w:pPr>
        <w:pStyle w:val="Nessunaspaziatura"/>
        <w:rPr>
          <w:rFonts w:ascii="Arial" w:hAnsi="Arial" w:cs="Arial"/>
        </w:rPr>
      </w:pPr>
      <w:bookmarkStart w:id="3" w:name="_Hlk219186319"/>
    </w:p>
    <w:p w14:paraId="68320C25" w14:textId="77777777" w:rsidR="00D24B8A" w:rsidRPr="00872C0D" w:rsidRDefault="00D24B8A" w:rsidP="00D24B8A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6308C985" w14:textId="587C1CD3" w:rsidR="00D24B8A" w:rsidRDefault="00D24B8A" w:rsidP="00D24B8A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Mi ha dato un’idea di visuale grafica poi facendomi dare lo xaml lo modificato come meglio volevo</w:t>
      </w:r>
    </w:p>
    <w:p w14:paraId="6327EA9A" w14:textId="77777777" w:rsidR="00D24B8A" w:rsidRDefault="00D24B8A" w:rsidP="00D24B8A">
      <w:pPr>
        <w:pStyle w:val="Nessunaspaziatura"/>
        <w:rPr>
          <w:rFonts w:ascii="Arial" w:hAnsi="Arial" w:cs="Arial"/>
        </w:rPr>
      </w:pPr>
    </w:p>
    <w:p w14:paraId="0D5FF662" w14:textId="77777777" w:rsidR="00D24B8A" w:rsidRPr="005243D5" w:rsidRDefault="00D24B8A" w:rsidP="00D24B8A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Utilizzato in parte ma ho tolto molte cose e perfezionate altrettante</w:t>
      </w:r>
    </w:p>
    <w:p w14:paraId="357BB850" w14:textId="77777777" w:rsidR="00D24B8A" w:rsidRDefault="00D24B8A" w:rsidP="00D24B8A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665A9D11" w14:textId="77777777" w:rsidR="00D24B8A" w:rsidRDefault="00D24B8A" w:rsidP="00D24B8A">
      <w:pPr>
        <w:pStyle w:val="Nessunaspaziatura"/>
        <w:rPr>
          <w:rFonts w:ascii="Arial" w:hAnsi="Arial" w:cs="Arial"/>
        </w:rPr>
      </w:pPr>
    </w:p>
    <w:p w14:paraId="3D48845F" w14:textId="77777777" w:rsidR="00D24B8A" w:rsidRPr="00872C0D" w:rsidRDefault="00D24B8A" w:rsidP="00D24B8A">
      <w:pPr>
        <w:pStyle w:val="Nessunaspaziatura"/>
        <w:rPr>
          <w:rFonts w:ascii="Arial" w:hAnsi="Arial" w:cs="Arial"/>
        </w:rPr>
      </w:pPr>
    </w:p>
    <w:p w14:paraId="220AF945" w14:textId="77777777" w:rsidR="00D24B8A" w:rsidRPr="00872C0D" w:rsidRDefault="00D24B8A" w:rsidP="00D24B8A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1A098DDB" w14:textId="77777777" w:rsidR="00D24B8A" w:rsidRPr="001D1B3C" w:rsidRDefault="00D24B8A" w:rsidP="00D24B8A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Avrei cercato in internet</w:t>
      </w:r>
    </w:p>
    <w:p w14:paraId="220E0F9F" w14:textId="77777777" w:rsidR="00D24B8A" w:rsidRDefault="00D24B8A" w:rsidP="00872C0D">
      <w:pPr>
        <w:pStyle w:val="Nessunaspaziatura"/>
        <w:rPr>
          <w:rFonts w:ascii="Arial" w:hAnsi="Arial" w:cs="Arial"/>
        </w:rPr>
      </w:pP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3EF429D1" w14:textId="26FE00AE" w:rsidR="00C14EAB" w:rsidRPr="001D1B3C" w:rsidRDefault="00C14EAB" w:rsidP="00624F63">
      <w:pPr>
        <w:pStyle w:val="Nessunaspaziatura"/>
        <w:spacing w:line="276" w:lineRule="auto"/>
        <w:rPr>
          <w:rFonts w:ascii="Arial" w:hAnsi="Arial" w:cs="Arial"/>
        </w:rPr>
      </w:pP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E75B28" w14:textId="77777777" w:rsidR="00BC4D04" w:rsidRDefault="00BC4D04" w:rsidP="00DC1A1A">
      <w:pPr>
        <w:spacing w:after="0" w:line="240" w:lineRule="auto"/>
      </w:pPr>
      <w:r>
        <w:separator/>
      </w:r>
    </w:p>
    <w:p w14:paraId="14A0E101" w14:textId="77777777" w:rsidR="00BC4D04" w:rsidRDefault="00BC4D04"/>
    <w:p w14:paraId="7AE4A42C" w14:textId="77777777" w:rsidR="00BC4D04" w:rsidRDefault="00BC4D04" w:rsidP="00454290"/>
  </w:endnote>
  <w:endnote w:type="continuationSeparator" w:id="0">
    <w:p w14:paraId="010A573A" w14:textId="77777777" w:rsidR="00BC4D04" w:rsidRDefault="00BC4D04" w:rsidP="00DC1A1A">
      <w:pPr>
        <w:spacing w:after="0" w:line="240" w:lineRule="auto"/>
      </w:pPr>
      <w:r>
        <w:continuationSeparator/>
      </w:r>
    </w:p>
    <w:p w14:paraId="04C0E9E5" w14:textId="77777777" w:rsidR="00BC4D04" w:rsidRDefault="00BC4D04"/>
    <w:p w14:paraId="77D9B4E8" w14:textId="77777777" w:rsidR="00BC4D04" w:rsidRDefault="00BC4D04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B37858" w14:textId="77777777" w:rsidR="00BC4D04" w:rsidRDefault="00BC4D04" w:rsidP="00DC1A1A">
      <w:pPr>
        <w:spacing w:after="0" w:line="240" w:lineRule="auto"/>
      </w:pPr>
      <w:r>
        <w:separator/>
      </w:r>
    </w:p>
    <w:p w14:paraId="311CA209" w14:textId="77777777" w:rsidR="00BC4D04" w:rsidRDefault="00BC4D04"/>
    <w:p w14:paraId="3280F37C" w14:textId="77777777" w:rsidR="00BC4D04" w:rsidRDefault="00BC4D04" w:rsidP="00454290"/>
  </w:footnote>
  <w:footnote w:type="continuationSeparator" w:id="0">
    <w:p w14:paraId="45A80D40" w14:textId="77777777" w:rsidR="00BC4D04" w:rsidRDefault="00BC4D04" w:rsidP="00DC1A1A">
      <w:pPr>
        <w:spacing w:after="0" w:line="240" w:lineRule="auto"/>
      </w:pPr>
      <w:r>
        <w:continuationSeparator/>
      </w:r>
    </w:p>
    <w:p w14:paraId="5B1137CD" w14:textId="77777777" w:rsidR="00BC4D04" w:rsidRDefault="00BC4D04"/>
    <w:p w14:paraId="3E968E5C" w14:textId="77777777" w:rsidR="00BC4D04" w:rsidRDefault="00BC4D04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313E0AB1" w:rsidR="006E6CE4" w:rsidRPr="006E6CE4" w:rsidRDefault="00AA44CE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Antonio Molteni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268C"/>
    <w:multiLevelType w:val="hybridMultilevel"/>
    <w:tmpl w:val="E5E2D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45CF0"/>
    <w:multiLevelType w:val="hybridMultilevel"/>
    <w:tmpl w:val="717074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2287E"/>
    <w:multiLevelType w:val="hybridMultilevel"/>
    <w:tmpl w:val="933263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C64C9"/>
    <w:multiLevelType w:val="hybridMultilevel"/>
    <w:tmpl w:val="6E44B8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1181A"/>
    <w:multiLevelType w:val="hybridMultilevel"/>
    <w:tmpl w:val="A3FC97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B71CB"/>
    <w:multiLevelType w:val="hybridMultilevel"/>
    <w:tmpl w:val="B4EE8F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46F97"/>
    <w:multiLevelType w:val="hybridMultilevel"/>
    <w:tmpl w:val="6658BBF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A465E"/>
    <w:multiLevelType w:val="hybridMultilevel"/>
    <w:tmpl w:val="A7F61F7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72CD0"/>
    <w:multiLevelType w:val="hybridMultilevel"/>
    <w:tmpl w:val="D130BF8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E3497"/>
    <w:multiLevelType w:val="hybridMultilevel"/>
    <w:tmpl w:val="5F70E39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603FB"/>
    <w:multiLevelType w:val="hybridMultilevel"/>
    <w:tmpl w:val="2006DCB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6A675A"/>
    <w:multiLevelType w:val="hybridMultilevel"/>
    <w:tmpl w:val="52561B0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87BB3"/>
    <w:multiLevelType w:val="hybridMultilevel"/>
    <w:tmpl w:val="A3B03A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646B1A"/>
    <w:multiLevelType w:val="hybridMultilevel"/>
    <w:tmpl w:val="B4140EC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AD3AB7"/>
    <w:multiLevelType w:val="hybridMultilevel"/>
    <w:tmpl w:val="7BC4A4D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18326A"/>
    <w:multiLevelType w:val="hybridMultilevel"/>
    <w:tmpl w:val="7252461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5DD5F6F"/>
    <w:multiLevelType w:val="hybridMultilevel"/>
    <w:tmpl w:val="CA20C18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705E19"/>
    <w:multiLevelType w:val="hybridMultilevel"/>
    <w:tmpl w:val="78B66E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996FEF"/>
    <w:multiLevelType w:val="hybridMultilevel"/>
    <w:tmpl w:val="071623E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F70C78"/>
    <w:multiLevelType w:val="hybridMultilevel"/>
    <w:tmpl w:val="94C25120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97656E"/>
    <w:multiLevelType w:val="hybridMultilevel"/>
    <w:tmpl w:val="7A6E5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38279F"/>
    <w:multiLevelType w:val="hybridMultilevel"/>
    <w:tmpl w:val="90EE9F3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FD2E6E"/>
    <w:multiLevelType w:val="hybridMultilevel"/>
    <w:tmpl w:val="E834D6F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4B5DD0"/>
    <w:multiLevelType w:val="hybridMultilevel"/>
    <w:tmpl w:val="92E2500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BA501FB"/>
    <w:multiLevelType w:val="hybridMultilevel"/>
    <w:tmpl w:val="708E8C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9C2C01"/>
    <w:multiLevelType w:val="hybridMultilevel"/>
    <w:tmpl w:val="B9544BF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DA7339"/>
    <w:multiLevelType w:val="hybridMultilevel"/>
    <w:tmpl w:val="577A4EB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445D28"/>
    <w:multiLevelType w:val="hybridMultilevel"/>
    <w:tmpl w:val="E5BC1BB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416115"/>
    <w:multiLevelType w:val="hybridMultilevel"/>
    <w:tmpl w:val="BAB4058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1E77B6"/>
    <w:multiLevelType w:val="hybridMultilevel"/>
    <w:tmpl w:val="C3AC12F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667FD3"/>
    <w:multiLevelType w:val="hybridMultilevel"/>
    <w:tmpl w:val="AA646C4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221484"/>
    <w:multiLevelType w:val="hybridMultilevel"/>
    <w:tmpl w:val="68EA611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A93580"/>
    <w:multiLevelType w:val="hybridMultilevel"/>
    <w:tmpl w:val="679425B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7CB028A"/>
    <w:multiLevelType w:val="hybridMultilevel"/>
    <w:tmpl w:val="75E4082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8850B3"/>
    <w:multiLevelType w:val="hybridMultilevel"/>
    <w:tmpl w:val="957057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BD0C2E"/>
    <w:multiLevelType w:val="hybridMultilevel"/>
    <w:tmpl w:val="CD18CA8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42"/>
  </w:num>
  <w:num w:numId="2" w16cid:durableId="1967395049">
    <w:abstractNumId w:val="32"/>
  </w:num>
  <w:num w:numId="3" w16cid:durableId="560798018">
    <w:abstractNumId w:val="43"/>
  </w:num>
  <w:num w:numId="4" w16cid:durableId="456266356">
    <w:abstractNumId w:val="19"/>
  </w:num>
  <w:num w:numId="5" w16cid:durableId="1952517828">
    <w:abstractNumId w:val="52"/>
  </w:num>
  <w:num w:numId="6" w16cid:durableId="482088381">
    <w:abstractNumId w:val="9"/>
  </w:num>
  <w:num w:numId="7" w16cid:durableId="1543905248">
    <w:abstractNumId w:val="44"/>
  </w:num>
  <w:num w:numId="8" w16cid:durableId="1594119998">
    <w:abstractNumId w:val="25"/>
  </w:num>
  <w:num w:numId="9" w16cid:durableId="849562418">
    <w:abstractNumId w:val="21"/>
  </w:num>
  <w:num w:numId="10" w16cid:durableId="1199708427">
    <w:abstractNumId w:val="24"/>
  </w:num>
  <w:num w:numId="11" w16cid:durableId="1046024604">
    <w:abstractNumId w:val="39"/>
  </w:num>
  <w:num w:numId="12" w16cid:durableId="1521582063">
    <w:abstractNumId w:val="6"/>
  </w:num>
  <w:num w:numId="13" w16cid:durableId="1400208319">
    <w:abstractNumId w:val="18"/>
  </w:num>
  <w:num w:numId="14" w16cid:durableId="1121418896">
    <w:abstractNumId w:val="28"/>
  </w:num>
  <w:num w:numId="15" w16cid:durableId="198932241">
    <w:abstractNumId w:val="23"/>
  </w:num>
  <w:num w:numId="16" w16cid:durableId="419378984">
    <w:abstractNumId w:val="30"/>
  </w:num>
  <w:num w:numId="17" w16cid:durableId="1159079366">
    <w:abstractNumId w:val="57"/>
  </w:num>
  <w:num w:numId="18" w16cid:durableId="495001252">
    <w:abstractNumId w:val="26"/>
  </w:num>
  <w:num w:numId="19" w16cid:durableId="289753360">
    <w:abstractNumId w:val="48"/>
  </w:num>
  <w:num w:numId="20" w16cid:durableId="657273719">
    <w:abstractNumId w:val="14"/>
  </w:num>
  <w:num w:numId="21" w16cid:durableId="1527209842">
    <w:abstractNumId w:val="3"/>
  </w:num>
  <w:num w:numId="22" w16cid:durableId="714813474">
    <w:abstractNumId w:val="29"/>
  </w:num>
  <w:num w:numId="23" w16cid:durableId="2128502188">
    <w:abstractNumId w:val="34"/>
  </w:num>
  <w:num w:numId="24" w16cid:durableId="334304469">
    <w:abstractNumId w:val="46"/>
  </w:num>
  <w:num w:numId="25" w16cid:durableId="1682465918">
    <w:abstractNumId w:val="53"/>
  </w:num>
  <w:num w:numId="26" w16cid:durableId="1007246716">
    <w:abstractNumId w:val="12"/>
  </w:num>
  <w:num w:numId="27" w16cid:durableId="457070654">
    <w:abstractNumId w:val="5"/>
  </w:num>
  <w:num w:numId="28" w16cid:durableId="1963883502">
    <w:abstractNumId w:val="17"/>
  </w:num>
  <w:num w:numId="29" w16cid:durableId="342055961">
    <w:abstractNumId w:val="45"/>
  </w:num>
  <w:num w:numId="30" w16cid:durableId="1803838443">
    <w:abstractNumId w:val="50"/>
  </w:num>
  <w:num w:numId="31" w16cid:durableId="1921863189">
    <w:abstractNumId w:val="37"/>
  </w:num>
  <w:num w:numId="32" w16cid:durableId="1319915466">
    <w:abstractNumId w:val="16"/>
  </w:num>
  <w:num w:numId="33" w16cid:durableId="451485476">
    <w:abstractNumId w:val="38"/>
  </w:num>
  <w:num w:numId="34" w16cid:durableId="1375739537">
    <w:abstractNumId w:val="47"/>
  </w:num>
  <w:num w:numId="35" w16cid:durableId="1807620058">
    <w:abstractNumId w:val="20"/>
  </w:num>
  <w:num w:numId="36" w16cid:durableId="94401912">
    <w:abstractNumId w:val="40"/>
  </w:num>
  <w:num w:numId="37" w16cid:durableId="1502353429">
    <w:abstractNumId w:val="0"/>
  </w:num>
  <w:num w:numId="38" w16cid:durableId="1852716381">
    <w:abstractNumId w:val="55"/>
  </w:num>
  <w:num w:numId="39" w16cid:durableId="200676886">
    <w:abstractNumId w:val="49"/>
  </w:num>
  <w:num w:numId="40" w16cid:durableId="569735918">
    <w:abstractNumId w:val="35"/>
  </w:num>
  <w:num w:numId="41" w16cid:durableId="487140011">
    <w:abstractNumId w:val="4"/>
  </w:num>
  <w:num w:numId="42" w16cid:durableId="424769868">
    <w:abstractNumId w:val="11"/>
  </w:num>
  <w:num w:numId="43" w16cid:durableId="872503145">
    <w:abstractNumId w:val="13"/>
  </w:num>
  <w:num w:numId="44" w16cid:durableId="1419524683">
    <w:abstractNumId w:val="2"/>
  </w:num>
  <w:num w:numId="45" w16cid:durableId="1692102849">
    <w:abstractNumId w:val="54"/>
  </w:num>
  <w:num w:numId="46" w16cid:durableId="700588973">
    <w:abstractNumId w:val="36"/>
  </w:num>
  <w:num w:numId="47" w16cid:durableId="1215703997">
    <w:abstractNumId w:val="15"/>
  </w:num>
  <w:num w:numId="48" w16cid:durableId="419836820">
    <w:abstractNumId w:val="56"/>
  </w:num>
  <w:num w:numId="49" w16cid:durableId="1514418801">
    <w:abstractNumId w:val="41"/>
  </w:num>
  <w:num w:numId="50" w16cid:durableId="2129663774">
    <w:abstractNumId w:val="1"/>
  </w:num>
  <w:num w:numId="51" w16cid:durableId="1201820465">
    <w:abstractNumId w:val="33"/>
  </w:num>
  <w:num w:numId="52" w16cid:durableId="1366054231">
    <w:abstractNumId w:val="22"/>
  </w:num>
  <w:num w:numId="53" w16cid:durableId="691995646">
    <w:abstractNumId w:val="31"/>
  </w:num>
  <w:num w:numId="54" w16cid:durableId="191308874">
    <w:abstractNumId w:val="51"/>
  </w:num>
  <w:num w:numId="55" w16cid:durableId="223033207">
    <w:abstractNumId w:val="7"/>
  </w:num>
  <w:num w:numId="56" w16cid:durableId="327367828">
    <w:abstractNumId w:val="27"/>
  </w:num>
  <w:num w:numId="57" w16cid:durableId="524830094">
    <w:abstractNumId w:val="8"/>
  </w:num>
  <w:num w:numId="58" w16cid:durableId="5671082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41FF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6FDE"/>
    <w:rsid w:val="00077C11"/>
    <w:rsid w:val="000831E6"/>
    <w:rsid w:val="0008526E"/>
    <w:rsid w:val="000860E8"/>
    <w:rsid w:val="000922BA"/>
    <w:rsid w:val="00092D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6794"/>
    <w:rsid w:val="001A744E"/>
    <w:rsid w:val="001A7D6B"/>
    <w:rsid w:val="001B18DF"/>
    <w:rsid w:val="001B2615"/>
    <w:rsid w:val="001B291E"/>
    <w:rsid w:val="001B2E68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2B55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4DF5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4E43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7570E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0CE8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6E5E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A34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151B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623B"/>
    <w:rsid w:val="005C684C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65BB"/>
    <w:rsid w:val="0066713B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634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37D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4CE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19FA"/>
    <w:rsid w:val="00B22351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03FA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4D04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1D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1A81"/>
    <w:rsid w:val="00CC4351"/>
    <w:rsid w:val="00CC4568"/>
    <w:rsid w:val="00CC5610"/>
    <w:rsid w:val="00CC7452"/>
    <w:rsid w:val="00CC7E95"/>
    <w:rsid w:val="00CD083C"/>
    <w:rsid w:val="00CD127A"/>
    <w:rsid w:val="00CD2C4B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4B8A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1173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966D3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101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5EA"/>
    <w:rsid w:val="00F85B9C"/>
    <w:rsid w:val="00F92160"/>
    <w:rsid w:val="00F94FCA"/>
    <w:rsid w:val="00F95575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09786956C2F44E71AFE171C823C36C5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2107F1D5-31E3-4B60-B3A8-86D3D35B8A82}"/>
      </w:docPartPr>
      <w:docPartBody>
        <w:p w:rsidR="001E7D3B" w:rsidRDefault="00624BBD" w:rsidP="00624BBD">
          <w:pPr>
            <w:pStyle w:val="09786956C2F44E71AFE171C823C36C5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1E7D3B"/>
    <w:rsid w:val="0021114E"/>
    <w:rsid w:val="002268EE"/>
    <w:rsid w:val="002366B0"/>
    <w:rsid w:val="00243281"/>
    <w:rsid w:val="002504BF"/>
    <w:rsid w:val="00254154"/>
    <w:rsid w:val="00264DF5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E7D10"/>
    <w:rsid w:val="003F0392"/>
    <w:rsid w:val="003F527C"/>
    <w:rsid w:val="004079D1"/>
    <w:rsid w:val="00430989"/>
    <w:rsid w:val="004343F3"/>
    <w:rsid w:val="004503B3"/>
    <w:rsid w:val="00455370"/>
    <w:rsid w:val="00463B7E"/>
    <w:rsid w:val="00476E5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C684C"/>
    <w:rsid w:val="005E7ECF"/>
    <w:rsid w:val="005F1B75"/>
    <w:rsid w:val="00623848"/>
    <w:rsid w:val="00624BBD"/>
    <w:rsid w:val="00631A7E"/>
    <w:rsid w:val="00633929"/>
    <w:rsid w:val="0063588A"/>
    <w:rsid w:val="006360AD"/>
    <w:rsid w:val="00636982"/>
    <w:rsid w:val="00636B75"/>
    <w:rsid w:val="0066409A"/>
    <w:rsid w:val="006665BB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832B8"/>
    <w:rsid w:val="008A035F"/>
    <w:rsid w:val="008B2628"/>
    <w:rsid w:val="008C4F7D"/>
    <w:rsid w:val="008D1CF7"/>
    <w:rsid w:val="008D35B3"/>
    <w:rsid w:val="00903606"/>
    <w:rsid w:val="00906C87"/>
    <w:rsid w:val="00921080"/>
    <w:rsid w:val="00921164"/>
    <w:rsid w:val="00936D5A"/>
    <w:rsid w:val="009408EB"/>
    <w:rsid w:val="00940A5C"/>
    <w:rsid w:val="00952DCD"/>
    <w:rsid w:val="00980BB6"/>
    <w:rsid w:val="009A0397"/>
    <w:rsid w:val="009B25D7"/>
    <w:rsid w:val="009B3CFD"/>
    <w:rsid w:val="009C29C8"/>
    <w:rsid w:val="00A27987"/>
    <w:rsid w:val="00A33570"/>
    <w:rsid w:val="00A50FCC"/>
    <w:rsid w:val="00A722D4"/>
    <w:rsid w:val="00A817CA"/>
    <w:rsid w:val="00AE32CB"/>
    <w:rsid w:val="00AE405E"/>
    <w:rsid w:val="00B016E5"/>
    <w:rsid w:val="00B01CBF"/>
    <w:rsid w:val="00B13199"/>
    <w:rsid w:val="00B219FA"/>
    <w:rsid w:val="00B255ED"/>
    <w:rsid w:val="00B26B07"/>
    <w:rsid w:val="00B34858"/>
    <w:rsid w:val="00B4671D"/>
    <w:rsid w:val="00B532B4"/>
    <w:rsid w:val="00BC14BB"/>
    <w:rsid w:val="00BC3196"/>
    <w:rsid w:val="00BE1173"/>
    <w:rsid w:val="00BE72BC"/>
    <w:rsid w:val="00BF59CB"/>
    <w:rsid w:val="00C0085D"/>
    <w:rsid w:val="00C011E4"/>
    <w:rsid w:val="00C12ACC"/>
    <w:rsid w:val="00C447FE"/>
    <w:rsid w:val="00C6281B"/>
    <w:rsid w:val="00C721D5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074A0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624BBD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09786956C2F44E71AFE171C823C36C51">
    <w:name w:val="09786956C2F44E71AFE171C823C36C51"/>
    <w:rsid w:val="00624BB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1439</TotalTime>
  <Pages>2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zny549@cpt.local</cp:lastModifiedBy>
  <cp:revision>235</cp:revision>
  <cp:lastPrinted>2017-03-29T10:57:00Z</cp:lastPrinted>
  <dcterms:created xsi:type="dcterms:W3CDTF">2026-01-26T14:27:00Z</dcterms:created>
  <dcterms:modified xsi:type="dcterms:W3CDTF">2026-05-29T13:40:00Z</dcterms:modified>
</cp:coreProperties>
</file>