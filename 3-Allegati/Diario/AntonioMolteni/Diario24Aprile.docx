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C3926A5" w:rsidR="005D6E86" w:rsidRPr="001D1B3C" w:rsidRDefault="002D000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1BB49C2" w:rsidR="005D6E86" w:rsidRPr="002D0009" w:rsidRDefault="002D000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13:30-</w:t>
            </w:r>
            <w:r w:rsidR="00245D45">
              <w:rPr>
                <w:rFonts w:ascii="Arial" w:hAnsi="Arial" w:cs="Arial"/>
              </w:rPr>
              <w:t>16:</w:t>
            </w:r>
            <w:r w:rsidR="00F232BB">
              <w:rPr>
                <w:rFonts w:ascii="Arial" w:hAnsi="Arial" w:cs="Arial"/>
              </w:rPr>
              <w:t>20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9558B45" w14:textId="77777777" w:rsidR="000D6B81" w:rsidRDefault="002D0009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dell</w:t>
            </w:r>
            <w:r w:rsidR="00245D45">
              <w:rPr>
                <w:rFonts w:ascii="Arial" w:hAnsi="Arial" w:cs="Arial"/>
              </w:rPr>
              <w:t>o XAML della</w:t>
            </w:r>
            <w:r>
              <w:rPr>
                <w:rFonts w:ascii="Arial" w:hAnsi="Arial" w:cs="Arial"/>
              </w:rPr>
              <w:t xml:space="preserve"> pagina Login </w:t>
            </w:r>
          </w:p>
          <w:p w14:paraId="3BDFF3E9" w14:textId="62079A89" w:rsidR="00245D45" w:rsidRPr="000D6B81" w:rsidRDefault="00245D45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Inizio del </w:t>
            </w:r>
            <w:proofErr w:type="spellStart"/>
            <w:r>
              <w:rPr>
                <w:rFonts w:ascii="Arial" w:hAnsi="Arial" w:cs="Arial"/>
              </w:rPr>
              <w:t>cs</w:t>
            </w:r>
            <w:proofErr w:type="spellEnd"/>
            <w:r>
              <w:rPr>
                <w:rFonts w:ascii="Arial" w:hAnsi="Arial" w:cs="Arial"/>
              </w:rPr>
              <w:t xml:space="preserve"> della pagina login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837A862" w:rsidR="000E3821" w:rsidRPr="001D1B3C" w:rsidRDefault="00F27D14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F232BB">
              <w:rPr>
                <w:rFonts w:ascii="Arial" w:hAnsi="Arial" w:cs="Arial"/>
              </w:rPr>
              <w:t>Problema riscontrato adesso devo fare in modo c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87FBF37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232B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15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DE059" w14:textId="77777777" w:rsidR="00AE15C2" w:rsidRDefault="00AE15C2" w:rsidP="00DC1A1A">
      <w:pPr>
        <w:spacing w:after="0" w:line="240" w:lineRule="auto"/>
      </w:pPr>
      <w:r>
        <w:separator/>
      </w:r>
    </w:p>
    <w:p w14:paraId="2AE47520" w14:textId="77777777" w:rsidR="00AE15C2" w:rsidRDefault="00AE15C2"/>
    <w:p w14:paraId="196E0858" w14:textId="77777777" w:rsidR="00AE15C2" w:rsidRDefault="00AE15C2" w:rsidP="00454290"/>
  </w:endnote>
  <w:endnote w:type="continuationSeparator" w:id="0">
    <w:p w14:paraId="7AED5342" w14:textId="77777777" w:rsidR="00AE15C2" w:rsidRDefault="00AE15C2" w:rsidP="00DC1A1A">
      <w:pPr>
        <w:spacing w:after="0" w:line="240" w:lineRule="auto"/>
      </w:pPr>
      <w:r>
        <w:continuationSeparator/>
      </w:r>
    </w:p>
    <w:p w14:paraId="7DA00269" w14:textId="77777777" w:rsidR="00AE15C2" w:rsidRDefault="00AE15C2"/>
    <w:p w14:paraId="7E8964A9" w14:textId="77777777" w:rsidR="00AE15C2" w:rsidRDefault="00AE15C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2D649145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F232BB">
          <w:rPr>
            <w:rFonts w:ascii="Arial" w:hAnsi="Arial" w:cs="Arial"/>
          </w:rPr>
          <w:t>AppKanban</w:t>
        </w:r>
        <w:proofErr w:type="spellEnd"/>
        <w:r w:rsidR="00962AE3" w:rsidRPr="00E04DB2">
          <w:rPr>
            <w:rFonts w:ascii="Arial" w:hAnsi="Arial" w:cs="Arial"/>
          </w:rPr>
          <w:t>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F232BB">
          <w:rPr>
            <w:rFonts w:ascii="Arial" w:hAnsi="Arial" w:cs="Arial"/>
          </w:rPr>
          <w:t>LoginPage</w:t>
        </w:r>
        <w:proofErr w:type="spellEnd"/>
        <w:r w:rsidR="00F232BB">
          <w:rPr>
            <w:rFonts w:ascii="Arial" w:hAnsi="Arial" w:cs="Arial"/>
          </w:rPr>
          <w:t xml:space="preserve"> e </w:t>
        </w:r>
        <w:proofErr w:type="spellStart"/>
        <w:r w:rsidR="00F232BB">
          <w:rPr>
            <w:rFonts w:ascii="Arial" w:hAnsi="Arial" w:cs="Arial"/>
          </w:rPr>
          <w:t>RegistratiPage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B08C6" w14:textId="77777777" w:rsidR="00AE15C2" w:rsidRDefault="00AE15C2" w:rsidP="00DC1A1A">
      <w:pPr>
        <w:spacing w:after="0" w:line="240" w:lineRule="auto"/>
      </w:pPr>
      <w:r>
        <w:separator/>
      </w:r>
    </w:p>
    <w:p w14:paraId="0ECC8945" w14:textId="77777777" w:rsidR="00AE15C2" w:rsidRDefault="00AE15C2"/>
    <w:p w14:paraId="57BAE0C6" w14:textId="77777777" w:rsidR="00AE15C2" w:rsidRDefault="00AE15C2" w:rsidP="00454290"/>
  </w:footnote>
  <w:footnote w:type="continuationSeparator" w:id="0">
    <w:p w14:paraId="45B342DD" w14:textId="77777777" w:rsidR="00AE15C2" w:rsidRDefault="00AE15C2" w:rsidP="00DC1A1A">
      <w:pPr>
        <w:spacing w:after="0" w:line="240" w:lineRule="auto"/>
      </w:pPr>
      <w:r>
        <w:continuationSeparator/>
      </w:r>
    </w:p>
    <w:p w14:paraId="0918EFF4" w14:textId="77777777" w:rsidR="00AE15C2" w:rsidRDefault="00AE15C2"/>
    <w:p w14:paraId="1CBA2B0D" w14:textId="77777777" w:rsidR="00AE15C2" w:rsidRDefault="00AE15C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2828DD18" w:rsidR="006E6CE4" w:rsidRPr="006E6CE4" w:rsidRDefault="002D0009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Antonio </w:t>
    </w:r>
    <w:proofErr w:type="spellStart"/>
    <w:r>
      <w:rPr>
        <w:rFonts w:ascii="Arial" w:hAnsi="Arial" w:cs="Arial"/>
        <w:lang w:val="fr-CH"/>
      </w:rPr>
      <w:t>Molteni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1780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D45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000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3F2B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1FB3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15C2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2BB"/>
    <w:rsid w:val="00F233B7"/>
    <w:rsid w:val="00F252CB"/>
    <w:rsid w:val="00F25FC9"/>
    <w:rsid w:val="00F26EEB"/>
    <w:rsid w:val="00F273B7"/>
    <w:rsid w:val="00F27D14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5EC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A3F2B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4E9B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AppKanban: LoginPage e RegistratiPage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zny549@cpt.local</cp:lastModifiedBy>
  <cp:revision>2</cp:revision>
  <cp:lastPrinted>2017-03-29T10:57:00Z</cp:lastPrinted>
  <dcterms:created xsi:type="dcterms:W3CDTF">2026-04-24T14:23:00Z</dcterms:created>
  <dcterms:modified xsi:type="dcterms:W3CDTF">2026-04-24T14:23:00Z</dcterms:modified>
</cp:coreProperties>
</file>