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0D7E8FC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5363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.0</w:t>
            </w:r>
            <w:r w:rsidR="00153636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1EC587ED" w:rsidR="007E7C9E" w:rsidRPr="000D6B81" w:rsidRDefault="00153636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Cambiare gli stili e correggere varie imperfezioni 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76BD457" w:rsidR="000E3821" w:rsidRPr="001D1B3C" w:rsidRDefault="00153636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a cambiare gli stili per i tag usati </w:t>
            </w:r>
            <w:r w:rsidR="007E7C9E">
              <w:rPr>
                <w:rFonts w:ascii="Arial" w:hAnsi="Arial" w:cs="Arial"/>
              </w:rPr>
              <w:t xml:space="preserve">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2BBCDE4" w:rsidR="0091560D" w:rsidRPr="001D1B3C" w:rsidRDefault="00153636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le ultime modifiche e commentare il codice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923E03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</w:t>
          </w:r>
          <w:proofErr w:type="spellStart"/>
          <w:r w:rsidR="007E7C9E">
            <w:rPr>
              <w:rFonts w:ascii="Arial" w:hAnsi="Arial" w:cs="Arial"/>
            </w:rPr>
            <w:t>ClaudeAi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E4B1B8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5EB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CF9A892" w14:textId="46B94180" w:rsidR="007E7C9E" w:rsidRPr="00525EBC" w:rsidRDefault="00525EBC" w:rsidP="007E7C9E">
      <w:pPr>
        <w:pStyle w:val="Nessunaspaziatura"/>
        <w:rPr>
          <w:rFonts w:ascii="Arial" w:hAnsi="Arial" w:cs="Arial"/>
        </w:rPr>
      </w:pPr>
      <w:r w:rsidRPr="00525EBC">
        <w:rPr>
          <w:rFonts w:ascii="Arial" w:hAnsi="Arial" w:cs="Arial"/>
        </w:rPr>
        <w:t xml:space="preserve">Fammi un </w:t>
      </w:r>
      <w:proofErr w:type="spellStart"/>
      <w:r w:rsidRPr="00525EBC">
        <w:rPr>
          <w:rFonts w:ascii="Arial" w:hAnsi="Arial" w:cs="Arial"/>
        </w:rPr>
        <w:t>imagine</w:t>
      </w:r>
      <w:proofErr w:type="spellEnd"/>
      <w:r w:rsidRPr="00525EBC">
        <w:rPr>
          <w:rFonts w:ascii="Arial" w:hAnsi="Arial" w:cs="Arial"/>
        </w:rPr>
        <w:t xml:space="preserve"> d’ispirazione p</w:t>
      </w:r>
      <w:r>
        <w:rPr>
          <w:rFonts w:ascii="Arial" w:hAnsi="Arial" w:cs="Arial"/>
        </w:rPr>
        <w:t xml:space="preserve">er uno stile di un </w:t>
      </w:r>
      <w:proofErr w:type="spellStart"/>
      <w:r>
        <w:rPr>
          <w:rFonts w:ascii="Arial" w:hAnsi="Arial" w:cs="Arial"/>
        </w:rPr>
        <w:t>kanban</w:t>
      </w:r>
      <w:proofErr w:type="spellEnd"/>
    </w:p>
    <w:p w14:paraId="5C786056" w14:textId="77777777" w:rsidR="00A46F22" w:rsidRPr="007E7C9E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289E53A7" w14:textId="433EAAD6" w:rsidR="007E7C9E" w:rsidRPr="00525EBC" w:rsidRDefault="00525EBC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L’immagine</w:t>
      </w:r>
    </w:p>
    <w:p w14:paraId="278FB86E" w14:textId="77777777" w:rsidR="0074583B" w:rsidRPr="00525EBC" w:rsidRDefault="0074583B" w:rsidP="00872C0D">
      <w:pPr>
        <w:pStyle w:val="Nessunaspaziatura"/>
        <w:rPr>
          <w:rFonts w:ascii="Arial" w:hAnsi="Arial" w:cs="Arial"/>
        </w:rPr>
      </w:pPr>
    </w:p>
    <w:p w14:paraId="655D6392" w14:textId="6A6F75B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5EB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5EB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17F2EF1" w:rsidR="00C14EAB" w:rsidRPr="001D1B3C" w:rsidRDefault="00525EBC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Avrei usato uno stile mio </w:t>
      </w:r>
      <w:r w:rsidR="007E7C9E">
        <w:rPr>
          <w:rFonts w:ascii="Arial" w:hAnsi="Arial" w:cs="Arial"/>
        </w:rPr>
        <w:t xml:space="preserve"> 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7A5D" w14:textId="77777777" w:rsidR="00C66BBC" w:rsidRDefault="00C66BBC" w:rsidP="00DC1A1A">
      <w:pPr>
        <w:spacing w:after="0" w:line="240" w:lineRule="auto"/>
      </w:pPr>
      <w:r>
        <w:separator/>
      </w:r>
    </w:p>
    <w:p w14:paraId="10A935B4" w14:textId="77777777" w:rsidR="00C66BBC" w:rsidRDefault="00C66BBC"/>
    <w:p w14:paraId="467DEDDE" w14:textId="77777777" w:rsidR="00C66BBC" w:rsidRDefault="00C66BBC" w:rsidP="00454290"/>
  </w:endnote>
  <w:endnote w:type="continuationSeparator" w:id="0">
    <w:p w14:paraId="75F3362D" w14:textId="77777777" w:rsidR="00C66BBC" w:rsidRDefault="00C66BBC" w:rsidP="00DC1A1A">
      <w:pPr>
        <w:spacing w:after="0" w:line="240" w:lineRule="auto"/>
      </w:pPr>
      <w:r>
        <w:continuationSeparator/>
      </w:r>
    </w:p>
    <w:p w14:paraId="0E7250F0" w14:textId="77777777" w:rsidR="00C66BBC" w:rsidRDefault="00C66BBC"/>
    <w:p w14:paraId="5297D2F0" w14:textId="77777777" w:rsidR="00C66BBC" w:rsidRDefault="00C66BB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E2759" w14:textId="77777777" w:rsidR="00C66BBC" w:rsidRDefault="00C66BBC" w:rsidP="00DC1A1A">
      <w:pPr>
        <w:spacing w:after="0" w:line="240" w:lineRule="auto"/>
      </w:pPr>
      <w:r>
        <w:separator/>
      </w:r>
    </w:p>
    <w:p w14:paraId="76486FD9" w14:textId="77777777" w:rsidR="00C66BBC" w:rsidRDefault="00C66BBC"/>
    <w:p w14:paraId="53F7D4F6" w14:textId="77777777" w:rsidR="00C66BBC" w:rsidRDefault="00C66BBC" w:rsidP="00454290"/>
  </w:footnote>
  <w:footnote w:type="continuationSeparator" w:id="0">
    <w:p w14:paraId="70619B29" w14:textId="77777777" w:rsidR="00C66BBC" w:rsidRDefault="00C66BBC" w:rsidP="00DC1A1A">
      <w:pPr>
        <w:spacing w:after="0" w:line="240" w:lineRule="auto"/>
      </w:pPr>
      <w:r>
        <w:continuationSeparator/>
      </w:r>
    </w:p>
    <w:p w14:paraId="6B8A773E" w14:textId="77777777" w:rsidR="00C66BBC" w:rsidRDefault="00C66BBC"/>
    <w:p w14:paraId="3A0D6F66" w14:textId="77777777" w:rsidR="00C66BBC" w:rsidRDefault="00C66BB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Gregorybenzoni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70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636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CD9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DEA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2ED5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3C4A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5EBC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890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17528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6BBC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7B3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2EB6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A6DEA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17528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29F2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87BAB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4</cp:revision>
  <cp:lastPrinted>2017-03-29T10:57:00Z</cp:lastPrinted>
  <dcterms:created xsi:type="dcterms:W3CDTF">2026-05-08T14:17:00Z</dcterms:created>
  <dcterms:modified xsi:type="dcterms:W3CDTF">2026-05-29T11:53:00Z</dcterms:modified>
</cp:coreProperties>
</file>