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D7FEEE7" w:rsidR="005D6E86" w:rsidRPr="001D1B3C" w:rsidRDefault="00880A1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  <w:r w:rsidR="006404CD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5</w:t>
            </w:r>
            <w:r w:rsidR="006404CD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E2F43CD" w:rsidR="005D6E86" w:rsidRPr="001D1B3C" w:rsidRDefault="006404C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Dalle 13:15 alle 16:30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5AE36A44" w:rsidR="007E7C9E" w:rsidRPr="000D6B81" w:rsidRDefault="007E7C9E" w:rsidP="00880A19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Creazione </w:t>
            </w:r>
            <w:r w:rsidR="00880A19">
              <w:rPr>
                <w:rFonts w:ascii="Arial" w:hAnsi="Arial" w:cs="Arial"/>
              </w:rPr>
              <w:t xml:space="preserve">Home page con calendario e task sotto 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665EA69" w:rsidR="000E3821" w:rsidRPr="001D1B3C" w:rsidRDefault="00880A19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Il calendario non si caricava </w:t>
            </w:r>
            <w:r w:rsidR="007E7C9E">
              <w:rPr>
                <w:rFonts w:ascii="Arial" w:hAnsi="Arial" w:cs="Arial"/>
              </w:rPr>
              <w:t xml:space="preserve"> 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0C92042" w:rsidR="00632B06" w:rsidRPr="001D1B3C" w:rsidRDefault="007E7C9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Allineato 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422DC45" w:rsidR="0091560D" w:rsidRPr="001D1B3C" w:rsidRDefault="00880A19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Collegare le pagine con quelle di </w:t>
            </w:r>
            <w:proofErr w:type="spellStart"/>
            <w:r>
              <w:rPr>
                <w:rFonts w:ascii="Arial" w:hAnsi="Arial" w:cs="Arial"/>
              </w:rPr>
              <w:t>antonio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72380B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0A1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80A1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9E746BF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  <w:r w:rsidR="007E7C9E">
            <w:rPr>
              <w:rFonts w:ascii="Arial" w:hAnsi="Arial" w:cs="Arial"/>
            </w:rPr>
            <w:t xml:space="preserve"> e </w:t>
          </w:r>
          <w:proofErr w:type="spellStart"/>
          <w:r w:rsidR="007E7C9E">
            <w:rPr>
              <w:rFonts w:ascii="Arial" w:hAnsi="Arial" w:cs="Arial"/>
            </w:rPr>
            <w:t>ClaudeAi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20FCDEAB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80A1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122F7BE0" w14:textId="1DE40F8E" w:rsidR="00880A19" w:rsidRPr="00880A19" w:rsidRDefault="00880A19" w:rsidP="00880A19">
      <w:pPr>
        <w:pStyle w:val="Nessunaspaziatura"/>
        <w:rPr>
          <w:rFonts w:ascii="Arial" w:hAnsi="Arial" w:cs="Arial"/>
        </w:rPr>
      </w:pPr>
      <w:bookmarkStart w:id="3" w:name="_Hlk219186319"/>
      <w:r w:rsidRPr="00880A19">
        <w:rPr>
          <w:rFonts w:ascii="Arial" w:hAnsi="Arial" w:cs="Arial"/>
        </w:rPr>
        <w:t xml:space="preserve">devo fare questa pagina in </w:t>
      </w:r>
      <w:proofErr w:type="spellStart"/>
      <w:r w:rsidRPr="00880A19">
        <w:rPr>
          <w:rFonts w:ascii="Arial" w:hAnsi="Arial" w:cs="Arial"/>
        </w:rPr>
        <w:t>maui</w:t>
      </w:r>
      <w:proofErr w:type="spellEnd"/>
      <w:r>
        <w:rPr>
          <w:rFonts w:ascii="Arial" w:hAnsi="Arial" w:cs="Arial"/>
        </w:rPr>
        <w:t xml:space="preserve"> come la devo organizzare </w:t>
      </w:r>
    </w:p>
    <w:p w14:paraId="5C786056" w14:textId="08E2D712" w:rsidR="00A46F22" w:rsidRPr="007E7C9E" w:rsidRDefault="00880A19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B160324" wp14:editId="377E26DC">
            <wp:extent cx="3066544" cy="2047875"/>
            <wp:effectExtent l="0" t="0" r="635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841" cy="205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96CAD90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62E0347" w:rsidR="00A46F22" w:rsidRDefault="00BA49A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errori e soluzioni</w:t>
      </w:r>
    </w:p>
    <w:p w14:paraId="64836072" w14:textId="77777777" w:rsidR="007E7C9E" w:rsidRDefault="007E7C9E" w:rsidP="00872C0D">
      <w:pPr>
        <w:pStyle w:val="Nessunaspaziatura"/>
        <w:rPr>
          <w:rFonts w:ascii="Arial" w:hAnsi="Arial" w:cs="Arial"/>
        </w:rPr>
      </w:pPr>
    </w:p>
    <w:p w14:paraId="21CC84F2" w14:textId="77777777" w:rsidR="00880A19" w:rsidRPr="00880A19" w:rsidRDefault="00880A19" w:rsidP="00880A19">
      <w:pPr>
        <w:pStyle w:val="Nessunaspaziatura"/>
        <w:rPr>
          <w:rFonts w:ascii="Arial" w:hAnsi="Arial" w:cs="Arial"/>
        </w:rPr>
      </w:pPr>
      <w:proofErr w:type="gramStart"/>
      <w:r w:rsidRPr="00880A19">
        <w:rPr>
          <w:rFonts w:ascii="Arial" w:hAnsi="Arial" w:cs="Arial"/>
        </w:rPr>
        <w:t xml:space="preserve">  </w:t>
      </w:r>
      <w:r w:rsidRPr="00880A19">
        <w:rPr>
          <w:rFonts w:ascii="Arial" w:hAnsi="Arial" w:cs="Arial"/>
          <w:b/>
          <w:bCs/>
        </w:rPr>
        <w:t>Calendario</w:t>
      </w:r>
      <w:proofErr w:type="gramEnd"/>
      <w:r w:rsidRPr="00880A19">
        <w:rPr>
          <w:rFonts w:ascii="Arial" w:hAnsi="Arial" w:cs="Arial"/>
        </w:rPr>
        <w:t xml:space="preserve"> — card bianca con navigazione mese/anno, griglia 7 colonne, giorno 9 (oggi) e 13 (selezionato) evidenziati in nero </w:t>
      </w:r>
    </w:p>
    <w:p w14:paraId="655D6392" w14:textId="730460A3" w:rsidR="00872C0D" w:rsidRDefault="00880A19" w:rsidP="00880A19">
      <w:pPr>
        <w:pStyle w:val="Nessunaspaziatura"/>
        <w:rPr>
          <w:rFonts w:ascii="Arial" w:hAnsi="Arial" w:cs="Arial"/>
        </w:rPr>
      </w:pPr>
      <w:proofErr w:type="gramStart"/>
      <w:r w:rsidRPr="00880A19">
        <w:rPr>
          <w:rFonts w:ascii="Arial" w:hAnsi="Arial" w:cs="Arial"/>
        </w:rPr>
        <w:t xml:space="preserve">  </w:t>
      </w:r>
      <w:r w:rsidRPr="00880A19">
        <w:rPr>
          <w:rFonts w:ascii="Arial" w:hAnsi="Arial" w:cs="Arial"/>
          <w:b/>
          <w:bCs/>
        </w:rPr>
        <w:t>Colonne</w:t>
      </w:r>
      <w:proofErr w:type="gramEnd"/>
      <w:r w:rsidRPr="00880A19">
        <w:rPr>
          <w:rFonts w:ascii="Arial" w:hAnsi="Arial" w:cs="Arial"/>
          <w:b/>
          <w:bCs/>
        </w:rPr>
        <w:t xml:space="preserve"> </w:t>
      </w:r>
      <w:proofErr w:type="spellStart"/>
      <w:r w:rsidRPr="00880A19">
        <w:rPr>
          <w:rFonts w:ascii="Arial" w:hAnsi="Arial" w:cs="Arial"/>
          <w:b/>
          <w:bCs/>
        </w:rPr>
        <w:t>Kanban</w:t>
      </w:r>
      <w:proofErr w:type="spellEnd"/>
      <w:r w:rsidRPr="00880A19">
        <w:rPr>
          <w:rFonts w:ascii="Arial" w:hAnsi="Arial" w:cs="Arial"/>
        </w:rPr>
        <w:t xml:space="preserve"> — tre card affiancate "Da fare", "In corso", "Finito" con stelle e </w:t>
      </w:r>
      <w:proofErr w:type="spellStart"/>
      <w:r w:rsidRPr="00880A19">
        <w:rPr>
          <w:rFonts w:ascii="Arial" w:hAnsi="Arial" w:cs="Arial"/>
        </w:rPr>
        <w:t>badge</w:t>
      </w:r>
      <w:r w:rsidR="00872C0D" w:rsidRPr="00872C0D">
        <w:rPr>
          <w:rFonts w:ascii="Arial" w:hAnsi="Arial" w:cs="Arial"/>
          <w:b/>
          <w:bCs/>
        </w:rPr>
        <w:t>Come</w:t>
      </w:r>
      <w:proofErr w:type="spellEnd"/>
      <w:r w:rsidR="00872C0D" w:rsidRPr="00872C0D">
        <w:rPr>
          <w:rFonts w:ascii="Arial" w:hAnsi="Arial" w:cs="Arial"/>
          <w:b/>
          <w:bCs/>
        </w:rPr>
        <w:t xml:space="preserve"> l’ho usato io</w:t>
      </w:r>
      <w:r w:rsidR="00872C0D"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00872C0D">
        <w:rPr>
          <w:rFonts w:ascii="Arial" w:hAnsi="Arial" w:cs="Arial"/>
        </w:rPr>
        <w:t xml:space="preserve"> Copiato</w:t>
      </w:r>
      <w:r w:rsidR="00872C0D"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00872C0D">
        <w:rPr>
          <w:rFonts w:ascii="Arial" w:hAnsi="Arial" w:cs="Arial"/>
        </w:rPr>
        <w:t xml:space="preserve"> Adattato</w:t>
      </w:r>
      <w:r w:rsidR="00872C0D"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00872C0D">
        <w:rPr>
          <w:rFonts w:ascii="Arial" w:hAnsi="Arial" w:cs="Arial"/>
        </w:rPr>
        <w:t xml:space="preserve"> Usato solo per capire</w:t>
      </w:r>
      <w:r w:rsidR="00872C0D"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0C1C5F3C" w:rsidR="00C14EAB" w:rsidRPr="001D1B3C" w:rsidRDefault="00880A19" w:rsidP="00624F63">
      <w:pPr>
        <w:pStyle w:val="Nessunaspaziatura"/>
        <w:spacing w:line="276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Le task</w:t>
      </w:r>
      <w:proofErr w:type="gramEnd"/>
      <w:r>
        <w:rPr>
          <w:rFonts w:ascii="Arial" w:hAnsi="Arial" w:cs="Arial"/>
        </w:rPr>
        <w:t xml:space="preserve"> sotto </w:t>
      </w:r>
      <w:r w:rsidR="007E7C9E">
        <w:rPr>
          <w:rFonts w:ascii="Arial" w:hAnsi="Arial" w:cs="Arial"/>
        </w:rPr>
        <w:t xml:space="preserve"> </w:t>
      </w:r>
    </w:p>
    <w:sectPr w:rsidR="00C14EAB" w:rsidRPr="001D1B3C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32C74" w14:textId="77777777" w:rsidR="00294884" w:rsidRDefault="00294884" w:rsidP="00DC1A1A">
      <w:pPr>
        <w:spacing w:after="0" w:line="240" w:lineRule="auto"/>
      </w:pPr>
      <w:r>
        <w:separator/>
      </w:r>
    </w:p>
    <w:p w14:paraId="494D4641" w14:textId="77777777" w:rsidR="00294884" w:rsidRDefault="00294884"/>
    <w:p w14:paraId="348D012F" w14:textId="77777777" w:rsidR="00294884" w:rsidRDefault="00294884" w:rsidP="00454290"/>
  </w:endnote>
  <w:endnote w:type="continuationSeparator" w:id="0">
    <w:p w14:paraId="7D72E52E" w14:textId="77777777" w:rsidR="00294884" w:rsidRDefault="00294884" w:rsidP="00DC1A1A">
      <w:pPr>
        <w:spacing w:after="0" w:line="240" w:lineRule="auto"/>
      </w:pPr>
      <w:r>
        <w:continuationSeparator/>
      </w:r>
    </w:p>
    <w:p w14:paraId="3BCF1B4F" w14:textId="77777777" w:rsidR="00294884" w:rsidRDefault="00294884"/>
    <w:p w14:paraId="13577A72" w14:textId="77777777" w:rsidR="00294884" w:rsidRDefault="00294884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4DADA" w14:textId="77777777" w:rsidR="00294884" w:rsidRDefault="00294884" w:rsidP="00DC1A1A">
      <w:pPr>
        <w:spacing w:after="0" w:line="240" w:lineRule="auto"/>
      </w:pPr>
      <w:r>
        <w:separator/>
      </w:r>
    </w:p>
    <w:p w14:paraId="579CBB9B" w14:textId="77777777" w:rsidR="00294884" w:rsidRDefault="00294884"/>
    <w:p w14:paraId="32D5FE0E" w14:textId="77777777" w:rsidR="00294884" w:rsidRDefault="00294884" w:rsidP="00454290"/>
  </w:footnote>
  <w:footnote w:type="continuationSeparator" w:id="0">
    <w:p w14:paraId="0CD5F326" w14:textId="77777777" w:rsidR="00294884" w:rsidRDefault="00294884" w:rsidP="00DC1A1A">
      <w:pPr>
        <w:spacing w:after="0" w:line="240" w:lineRule="auto"/>
      </w:pPr>
      <w:r>
        <w:continuationSeparator/>
      </w:r>
    </w:p>
    <w:p w14:paraId="06DDAD8F" w14:textId="77777777" w:rsidR="00294884" w:rsidRDefault="00294884"/>
    <w:p w14:paraId="0157F5A2" w14:textId="77777777" w:rsidR="00294884" w:rsidRDefault="00294884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8850D00" w:rsidR="006E6CE4" w:rsidRPr="006E6CE4" w:rsidRDefault="007E7C9E" w:rsidP="00454290">
    <w:pPr>
      <w:rPr>
        <w:rFonts w:ascii="Arial" w:hAnsi="Arial" w:cs="Arial"/>
        <w:lang w:val="fr-CH"/>
      </w:rPr>
    </w:pPr>
    <w:proofErr w:type="spellStart"/>
    <w:r>
      <w:rPr>
        <w:rFonts w:ascii="Arial" w:hAnsi="Arial" w:cs="Arial"/>
        <w:lang w:val="fr-CH"/>
      </w:rPr>
      <w:t>Gregorybenzoni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1CD9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6DEA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884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3C4A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04CD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327B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9E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17528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0A19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17276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392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7B3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31C7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47D4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A6DEA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3327B"/>
    <w:rsid w:val="00787A04"/>
    <w:rsid w:val="007C252F"/>
    <w:rsid w:val="007E5748"/>
    <w:rsid w:val="007F0AFB"/>
    <w:rsid w:val="007F4556"/>
    <w:rsid w:val="007F5876"/>
    <w:rsid w:val="007F5CF1"/>
    <w:rsid w:val="0080736A"/>
    <w:rsid w:val="00810BCD"/>
    <w:rsid w:val="00817528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229F2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248FE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10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cde862@cpt.local</cp:lastModifiedBy>
  <cp:revision>3</cp:revision>
  <cp:lastPrinted>2017-03-29T10:57:00Z</cp:lastPrinted>
  <dcterms:created xsi:type="dcterms:W3CDTF">2026-05-08T14:17:00Z</dcterms:created>
  <dcterms:modified xsi:type="dcterms:W3CDTF">2026-05-29T11:37:00Z</dcterms:modified>
</cp:coreProperties>
</file>